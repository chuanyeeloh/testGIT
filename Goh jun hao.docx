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3F914BF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D27FF6E" w14:textId="0EB64587" w:rsidR="001B2ABD" w:rsidRDefault="00E41DC7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195FFF9" wp14:editId="3C00644C">
                  <wp:extent cx="1697182" cy="21736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1703" t="10420" r="31656" b="5040"/>
                          <a:stretch/>
                        </pic:blipFill>
                        <pic:spPr bwMode="auto">
                          <a:xfrm>
                            <a:off x="0" y="0"/>
                            <a:ext cx="1702265" cy="2180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27F2742" w14:textId="77777777" w:rsidR="001B2ABD" w:rsidRDefault="001B2ABD" w:rsidP="000C45FF">
            <w:pPr>
              <w:tabs>
                <w:tab w:val="left" w:pos="990"/>
              </w:tabs>
            </w:pPr>
            <w:bookmarkStart w:id="0" w:name="_GoBack"/>
            <w:bookmarkEnd w:id="0"/>
          </w:p>
        </w:tc>
        <w:tc>
          <w:tcPr>
            <w:tcW w:w="6470" w:type="dxa"/>
            <w:vAlign w:val="bottom"/>
          </w:tcPr>
          <w:p w14:paraId="6311D209" w14:textId="466AABA7" w:rsidR="001B2ABD" w:rsidRPr="00EF66E0" w:rsidRDefault="00D87493" w:rsidP="00D87493">
            <w:pPr>
              <w:pStyle w:val="Heading2"/>
              <w:rPr>
                <w:rFonts w:asciiTheme="minorHAnsi" w:eastAsiaTheme="minorEastAsia" w:hAnsiTheme="minorHAnsi" w:cstheme="minorBidi"/>
                <w:szCs w:val="22"/>
              </w:rPr>
            </w:pPr>
            <w:r w:rsidRPr="00EF66E0">
              <w:rPr>
                <w:szCs w:val="22"/>
              </w:rPr>
              <w:t>personal dETAILS</w:t>
            </w:r>
          </w:p>
          <w:p w14:paraId="35F6D1D7" w14:textId="4BA28885" w:rsidR="00D87493" w:rsidRPr="00EF66E0" w:rsidRDefault="00D87493" w:rsidP="00DE6950">
            <w:pPr>
              <w:rPr>
                <w:sz w:val="22"/>
              </w:rPr>
            </w:pPr>
            <w:r w:rsidRPr="00EF66E0">
              <w:rPr>
                <w:sz w:val="22"/>
              </w:rPr>
              <w:t>Name: Goh Jun Hao</w:t>
            </w:r>
          </w:p>
          <w:p w14:paraId="1E49C388" w14:textId="77777777" w:rsidR="00D87493" w:rsidRPr="00EF66E0" w:rsidRDefault="00D87493" w:rsidP="00DE6950">
            <w:pPr>
              <w:rPr>
                <w:sz w:val="22"/>
              </w:rPr>
            </w:pPr>
          </w:p>
          <w:p w14:paraId="2D17FE37" w14:textId="77777777" w:rsidR="00DE6950" w:rsidRPr="00EF66E0" w:rsidRDefault="00DE6950" w:rsidP="00DE6950">
            <w:pPr>
              <w:rPr>
                <w:sz w:val="22"/>
              </w:rPr>
            </w:pPr>
            <w:r w:rsidRPr="00EF66E0">
              <w:rPr>
                <w:sz w:val="22"/>
              </w:rPr>
              <w:t xml:space="preserve">Gender: Male   </w:t>
            </w:r>
          </w:p>
          <w:p w14:paraId="0C804A57" w14:textId="77777777" w:rsidR="00DE6950" w:rsidRPr="00EF66E0" w:rsidRDefault="00DE6950" w:rsidP="00DE6950">
            <w:pPr>
              <w:rPr>
                <w:sz w:val="22"/>
              </w:rPr>
            </w:pPr>
          </w:p>
          <w:p w14:paraId="30B0B496" w14:textId="77777777" w:rsidR="00DE6950" w:rsidRPr="00EF66E0" w:rsidRDefault="00DE6950" w:rsidP="00DE6950">
            <w:pPr>
              <w:rPr>
                <w:sz w:val="22"/>
                <w:lang w:val="en-MY"/>
              </w:rPr>
            </w:pPr>
            <w:r w:rsidRPr="00EF66E0">
              <w:rPr>
                <w:sz w:val="22"/>
              </w:rPr>
              <w:t xml:space="preserve">Date of Birth: 1 </w:t>
            </w:r>
            <w:r w:rsidRPr="00EF66E0">
              <w:rPr>
                <w:sz w:val="22"/>
                <w:lang w:val="en-MY"/>
              </w:rPr>
              <w:t>December 1998</w:t>
            </w:r>
          </w:p>
          <w:p w14:paraId="060CB530" w14:textId="77777777" w:rsidR="00DE6950" w:rsidRPr="00EF66E0" w:rsidRDefault="00DE6950" w:rsidP="00DE6950">
            <w:pPr>
              <w:rPr>
                <w:sz w:val="22"/>
                <w:lang w:val="en-MY"/>
              </w:rPr>
            </w:pPr>
          </w:p>
          <w:p w14:paraId="308FABFC" w14:textId="77777777" w:rsidR="001B2ABD" w:rsidRPr="00EF66E0" w:rsidRDefault="00DE6950" w:rsidP="00DE6950">
            <w:pPr>
              <w:rPr>
                <w:rFonts w:eastAsia="宋体"/>
                <w:sz w:val="22"/>
                <w:lang w:val="en-MY" w:eastAsia="zh-CN"/>
              </w:rPr>
            </w:pPr>
            <w:r w:rsidRPr="00EF66E0">
              <w:rPr>
                <w:rFonts w:eastAsia="宋体"/>
                <w:sz w:val="22"/>
                <w:lang w:val="en-MY" w:eastAsia="zh-CN"/>
              </w:rPr>
              <w:t xml:space="preserve">Nationality: Malaysia </w:t>
            </w:r>
          </w:p>
          <w:p w14:paraId="12C5A935" w14:textId="77777777" w:rsidR="00DE6950" w:rsidRPr="00EF66E0" w:rsidRDefault="00DE6950" w:rsidP="00DE6950">
            <w:pPr>
              <w:rPr>
                <w:rFonts w:eastAsia="宋体"/>
                <w:sz w:val="22"/>
                <w:lang w:val="en-MY" w:eastAsia="zh-CN"/>
              </w:rPr>
            </w:pPr>
          </w:p>
        </w:tc>
      </w:tr>
      <w:tr w:rsidR="001B2ABD" w14:paraId="2E8A778B" w14:textId="77777777" w:rsidTr="001B2ABD">
        <w:tc>
          <w:tcPr>
            <w:tcW w:w="3600" w:type="dxa"/>
          </w:tcPr>
          <w:p w14:paraId="459DA998" w14:textId="77777777" w:rsidR="00036450" w:rsidRDefault="00036450" w:rsidP="00036450"/>
          <w:p w14:paraId="4C800DA0" w14:textId="77777777" w:rsidR="0064746A" w:rsidRDefault="0064746A" w:rsidP="004D3011"/>
          <w:p w14:paraId="6797920F" w14:textId="77777777" w:rsidR="0064746A" w:rsidRDefault="0064746A" w:rsidP="004D3011">
            <w:r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513CAE" wp14:editId="3991AB08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8890</wp:posOffset>
                      </wp:positionV>
                      <wp:extent cx="1717675" cy="305435"/>
                      <wp:effectExtent l="0" t="0" r="0" b="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675" cy="305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89DF47" w14:textId="77777777" w:rsidR="0064746A" w:rsidRPr="0064746A" w:rsidRDefault="0064746A" w:rsidP="0064746A">
                                  <w:pPr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</w:pPr>
                                  <w:r w:rsidRPr="0064746A"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 xml:space="preserve">Johor, Malaysia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13CAE" id="Rectangle 1" o:spid="_x0000_s1026" style="position:absolute;margin-left:29.65pt;margin-top:.7pt;width:135.25pt;height:2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" filled="f" stroked="f" strokeweight="1pt">
                      <v:textbox>
                        <w:txbxContent>
                          <w:p w14:paraId="6989DF47" w14:textId="77777777" w:rsidR="0064746A" w:rsidRPr="0064746A" w:rsidRDefault="0064746A" w:rsidP="0064746A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</w:pPr>
                            <w:r w:rsidRPr="0064746A"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 xml:space="preserve">Johor, Malaysia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857AA"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g">
                  <w:drawing>
                    <wp:inline distT="0" distB="0" distL="0" distR="0" wp14:anchorId="245B159B" wp14:editId="5558A63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76805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4b6d2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  <w:p w14:paraId="3CCB289C" w14:textId="77777777" w:rsidR="0064746A" w:rsidRDefault="0064746A" w:rsidP="004D3011"/>
          <w:p w14:paraId="58E1B65F" w14:textId="77777777" w:rsidR="0064746A" w:rsidRDefault="0064746A" w:rsidP="004D3011">
            <w:r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EE3E36" wp14:editId="02D58579">
                      <wp:simplePos x="0" y="0"/>
                      <wp:positionH relativeFrom="column">
                        <wp:posOffset>371128</wp:posOffset>
                      </wp:positionH>
                      <wp:positionV relativeFrom="paragraph">
                        <wp:posOffset>137910</wp:posOffset>
                      </wp:positionV>
                      <wp:extent cx="1717964" cy="305665"/>
                      <wp:effectExtent l="0" t="0" r="0" b="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964" cy="3056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2ED2AF" w14:textId="47A4CB19" w:rsidR="0064746A" w:rsidRPr="0064746A" w:rsidRDefault="00137739" w:rsidP="0064746A">
                                  <w:pPr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>+</w:t>
                                  </w:r>
                                  <w:r w:rsidR="0064746A" w:rsidRPr="0064746A"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>6019</w:t>
                                  </w:r>
                                  <w:r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 xml:space="preserve"> </w:t>
                                  </w:r>
                                  <w:r w:rsidR="0064746A" w:rsidRPr="0064746A"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>7308779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EE3E36" id="Rectangle 4" o:spid="_x0000_s1027" style="position:absolute;margin-left:29.2pt;margin-top:10.85pt;width:135.25pt;height:2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" filled="f" stroked="f" strokeweight="1pt">
                      <v:textbox>
                        <w:txbxContent>
                          <w:p w14:paraId="7D2ED2AF" w14:textId="47A4CB19" w:rsidR="0064746A" w:rsidRPr="0064746A" w:rsidRDefault="00137739" w:rsidP="0064746A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>+</w:t>
                            </w:r>
                            <w:r w:rsidR="0064746A" w:rsidRPr="0064746A"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>6019</w:t>
                            </w:r>
                            <w:r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 xml:space="preserve"> </w:t>
                            </w:r>
                            <w:r w:rsidR="0064746A" w:rsidRPr="0064746A"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>7308779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1E4236" w14:textId="77777777" w:rsidR="0064746A" w:rsidRDefault="0064746A" w:rsidP="004D3011">
            <w:r w:rsidRPr="00F857AA"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g">
                  <w:drawing>
                    <wp:inline distT="0" distB="0" distL="0" distR="0" wp14:anchorId="546E1CFE" wp14:editId="1F5B124C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C1D51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dd804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1DEFA71" w14:textId="77777777" w:rsidR="0064746A" w:rsidRDefault="0064746A" w:rsidP="004D3011"/>
          <w:p w14:paraId="523A9F4F" w14:textId="77777777" w:rsidR="0064746A" w:rsidRDefault="0064746A" w:rsidP="004D3011">
            <w:r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3D9A5CF" wp14:editId="4FBAB284">
                      <wp:simplePos x="0" y="0"/>
                      <wp:positionH relativeFrom="column">
                        <wp:posOffset>370320</wp:posOffset>
                      </wp:positionH>
                      <wp:positionV relativeFrom="paragraph">
                        <wp:posOffset>136467</wp:posOffset>
                      </wp:positionV>
                      <wp:extent cx="2085110" cy="387350"/>
                      <wp:effectExtent l="0" t="0" r="0" b="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5110" cy="38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907C55" w14:textId="77777777" w:rsidR="0064746A" w:rsidRPr="0064746A" w:rsidRDefault="0064746A" w:rsidP="0064746A">
                                  <w:pPr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</w:pPr>
                                  <w:r w:rsidRPr="0064746A">
                                    <w:rPr>
                                      <w:b/>
                                      <w:color w:val="000000" w:themeColor="text1"/>
                                      <w:sz w:val="22"/>
                                      <w:lang w:val="en-MY"/>
                                    </w:rPr>
                                    <w:t>junhaogoh234@gmail.com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D9A5CF" id="Rectangle 5" o:spid="_x0000_s1028" style="position:absolute;margin-left:29.15pt;margin-top:10.75pt;width:164.2pt;height: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" filled="f" stroked="f" strokeweight="1pt">
                      <v:textbox>
                        <w:txbxContent>
                          <w:p w14:paraId="53907C55" w14:textId="77777777" w:rsidR="0064746A" w:rsidRPr="0064746A" w:rsidRDefault="0064746A" w:rsidP="0064746A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</w:pPr>
                            <w:r w:rsidRPr="0064746A">
                              <w:rPr>
                                <w:b/>
                                <w:color w:val="000000" w:themeColor="text1"/>
                                <w:sz w:val="22"/>
                                <w:lang w:val="en-MY"/>
                              </w:rPr>
                              <w:t>junhaogoh234@gmail.com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FE86DF" w14:textId="77777777" w:rsidR="0064746A" w:rsidRPr="004D3011" w:rsidRDefault="0064746A" w:rsidP="004D3011">
            <w:r w:rsidRPr="00F857AA">
              <w:rPr>
                <w:rFonts w:ascii="Times New Roman" w:hAnsi="Times New Roman"/>
                <w:noProof/>
                <w:lang w:val="en-MY" w:eastAsia="zh-CN"/>
              </w:rPr>
              <mc:AlternateContent>
                <mc:Choice Requires="wpg">
                  <w:drawing>
                    <wp:inline distT="0" distB="0" distL="0" distR="0" wp14:anchorId="485F5442" wp14:editId="0C304DC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6642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d8b25c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1888E57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rPr>
                <w:szCs w:val="22"/>
              </w:rPr>
              <w:id w:val="1049110328"/>
              <w:placeholder>
                <w:docPart w:val="302DCDE33E89423492C086D9395BE4E2"/>
              </w:placeholder>
              <w:temporary/>
              <w:showingPlcHdr/>
              <w15:appearance w15:val="hidden"/>
            </w:sdtPr>
            <w:sdtEndPr/>
            <w:sdtContent>
              <w:p w14:paraId="56D6DE04" w14:textId="77777777" w:rsidR="001B2ABD" w:rsidRPr="00EF66E0" w:rsidRDefault="00E25A26" w:rsidP="00036450">
                <w:pPr>
                  <w:pStyle w:val="Heading2"/>
                  <w:rPr>
                    <w:szCs w:val="22"/>
                  </w:rPr>
                </w:pPr>
                <w:r w:rsidRPr="00EF66E0">
                  <w:rPr>
                    <w:szCs w:val="22"/>
                  </w:rPr>
                  <w:t>EDUCATION</w:t>
                </w:r>
              </w:p>
            </w:sdtContent>
          </w:sdt>
          <w:p w14:paraId="7E5F91BF" w14:textId="387EE1F5" w:rsidR="00D87493" w:rsidRPr="00EF66E0" w:rsidRDefault="00D87493" w:rsidP="00B359E4">
            <w:pPr>
              <w:pStyle w:val="Heading4"/>
              <w:rPr>
                <w:rFonts w:eastAsia="宋体"/>
                <w:b w:val="0"/>
                <w:sz w:val="22"/>
                <w:lang w:eastAsia="zh-CN"/>
              </w:rPr>
            </w:pPr>
            <w:r w:rsidRPr="00EF66E0">
              <w:rPr>
                <w:rFonts w:eastAsia="宋体"/>
                <w:b w:val="0"/>
                <w:sz w:val="22"/>
                <w:lang w:eastAsia="zh-CN"/>
              </w:rPr>
              <w:t>201</w:t>
            </w:r>
            <w:r w:rsidR="00EF66E0">
              <w:rPr>
                <w:rFonts w:eastAsia="宋体"/>
                <w:b w:val="0"/>
                <w:sz w:val="22"/>
                <w:lang w:eastAsia="zh-CN"/>
              </w:rPr>
              <w:t>1-0</w:t>
            </w:r>
            <w:r w:rsidR="003D5759">
              <w:rPr>
                <w:rFonts w:eastAsia="宋体"/>
                <w:b w:val="0"/>
                <w:sz w:val="22"/>
                <w:lang w:eastAsia="zh-CN"/>
              </w:rPr>
              <w:t>1</w:t>
            </w:r>
            <w:r w:rsidR="00EF66E0">
              <w:rPr>
                <w:rFonts w:eastAsia="宋体"/>
                <w:b w:val="0"/>
                <w:sz w:val="22"/>
                <w:lang w:eastAsia="zh-CN"/>
              </w:rPr>
              <w:t xml:space="preserve"> </w:t>
            </w:r>
            <w:r w:rsidR="00EF66E0" w:rsidRPr="00EF66E0">
              <w:rPr>
                <w:rFonts w:eastAsia="宋体"/>
                <w:b w:val="0"/>
                <w:sz w:val="22"/>
                <w:lang w:eastAsia="zh-CN"/>
              </w:rPr>
              <w:t xml:space="preserve">– </w:t>
            </w:r>
            <w:r w:rsidR="00EF66E0">
              <w:rPr>
                <w:rFonts w:eastAsia="宋体"/>
                <w:b w:val="0"/>
                <w:sz w:val="22"/>
                <w:lang w:eastAsia="zh-CN"/>
              </w:rPr>
              <w:t>201</w:t>
            </w:r>
            <w:r w:rsidR="009218E1">
              <w:rPr>
                <w:rFonts w:eastAsia="宋体"/>
                <w:b w:val="0"/>
                <w:sz w:val="22"/>
                <w:lang w:eastAsia="zh-CN"/>
              </w:rPr>
              <w:t>6</w:t>
            </w:r>
            <w:r w:rsidR="00EF66E0">
              <w:rPr>
                <w:rFonts w:eastAsia="宋体"/>
                <w:b w:val="0"/>
                <w:sz w:val="22"/>
                <w:lang w:eastAsia="zh-CN"/>
              </w:rPr>
              <w:t>-</w:t>
            </w:r>
            <w:r w:rsidR="003D5759">
              <w:rPr>
                <w:rFonts w:eastAsia="宋体"/>
                <w:b w:val="0"/>
                <w:sz w:val="22"/>
                <w:lang w:eastAsia="zh-CN"/>
              </w:rPr>
              <w:t>11</w:t>
            </w:r>
            <w:r w:rsidR="00EF66E0">
              <w:rPr>
                <w:rFonts w:eastAsia="宋体"/>
                <w:b w:val="0"/>
                <w:sz w:val="22"/>
                <w:lang w:eastAsia="zh-CN"/>
              </w:rPr>
              <w:t xml:space="preserve">    </w:t>
            </w:r>
            <w:r w:rsidR="00DE6950" w:rsidRPr="00EF66E0">
              <w:rPr>
                <w:rFonts w:asciiTheme="majorHAnsi" w:hAnsiTheme="majorHAnsi"/>
                <w:sz w:val="22"/>
              </w:rPr>
              <w:t>S</w:t>
            </w:r>
            <w:r w:rsidRPr="00EF66E0">
              <w:rPr>
                <w:rFonts w:asciiTheme="majorHAnsi" w:eastAsia="宋体" w:hAnsiTheme="majorHAnsi"/>
                <w:sz w:val="22"/>
                <w:lang w:eastAsia="zh-CN"/>
              </w:rPr>
              <w:t>ekolah</w:t>
            </w:r>
            <w:r w:rsidRPr="00EF66E0">
              <w:rPr>
                <w:sz w:val="22"/>
                <w:lang w:val="en-MY"/>
              </w:rPr>
              <w:t xml:space="preserve"> </w:t>
            </w:r>
            <w:r w:rsidR="00222E4F" w:rsidRPr="00EF66E0">
              <w:rPr>
                <w:sz w:val="22"/>
              </w:rPr>
              <w:t>M</w:t>
            </w:r>
            <w:r w:rsidRPr="00EF66E0">
              <w:rPr>
                <w:sz w:val="22"/>
              </w:rPr>
              <w:t xml:space="preserve">enengah </w:t>
            </w:r>
            <w:r w:rsidR="00222E4F" w:rsidRPr="00EF66E0">
              <w:rPr>
                <w:sz w:val="22"/>
              </w:rPr>
              <w:t>K</w:t>
            </w:r>
            <w:r w:rsidRPr="00EF66E0">
              <w:rPr>
                <w:sz w:val="22"/>
              </w:rPr>
              <w:t>ebangsaan</w:t>
            </w:r>
            <w:r w:rsidR="00EF66E0">
              <w:rPr>
                <w:sz w:val="22"/>
              </w:rPr>
              <w:t xml:space="preserve"> </w:t>
            </w:r>
            <w:r w:rsidR="00222E4F" w:rsidRPr="00EF66E0">
              <w:rPr>
                <w:sz w:val="22"/>
              </w:rPr>
              <w:t>Senai</w:t>
            </w:r>
          </w:p>
          <w:p w14:paraId="7CDB2D38" w14:textId="7F62AC02" w:rsidR="00EF66E0" w:rsidRPr="00EF66E0" w:rsidRDefault="00EF66E0" w:rsidP="00EF66E0">
            <w:pPr>
              <w:rPr>
                <w:sz w:val="22"/>
              </w:rPr>
            </w:pPr>
          </w:p>
          <w:p w14:paraId="5E7C2DA2" w14:textId="2144989B" w:rsidR="00EF66E0" w:rsidRDefault="00EF66E0" w:rsidP="00EF66E0">
            <w:pPr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</w:pPr>
            <w:r w:rsidRPr="00EF66E0">
              <w:rPr>
                <w:sz w:val="22"/>
              </w:rPr>
              <w:t>20</w:t>
            </w:r>
            <w:r w:rsidRPr="00EF66E0">
              <w:rPr>
                <w:sz w:val="22"/>
                <w:lang w:eastAsia="zh-CN"/>
              </w:rPr>
              <w:t>17</w:t>
            </w:r>
            <w:r>
              <w:rPr>
                <w:sz w:val="22"/>
                <w:lang w:eastAsia="zh-CN"/>
              </w:rPr>
              <w:t xml:space="preserve">-08 </w:t>
            </w:r>
            <w:r w:rsidRPr="00EF66E0">
              <w:rPr>
                <w:sz w:val="22"/>
              </w:rPr>
              <w:t xml:space="preserve">– </w:t>
            </w:r>
            <w:r>
              <w:rPr>
                <w:sz w:val="22"/>
              </w:rPr>
              <w:t>2018-05</w:t>
            </w:r>
            <w:r>
              <w:rPr>
                <w:sz w:val="22"/>
                <w:lang w:eastAsia="zh-CN"/>
              </w:rPr>
              <w:t xml:space="preserve">    </w:t>
            </w:r>
            <w:r w:rsidRPr="00EF66E0"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  <w:t>NSIT Academy</w:t>
            </w:r>
          </w:p>
          <w:p w14:paraId="3E71A84F" w14:textId="1273816F" w:rsidR="00E57483" w:rsidRDefault="007E2A82" w:rsidP="00EF66E0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  <w:t xml:space="preserve">                                </w:t>
            </w:r>
            <w:r w:rsidR="00E57483"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  <w:t xml:space="preserve">  </w:t>
            </w:r>
            <w:r w:rsidR="00E57483">
              <w:rPr>
                <w:rFonts w:ascii="Calibri" w:hAnsi="Calibri"/>
                <w:color w:val="000000"/>
                <w:sz w:val="22"/>
              </w:rPr>
              <w:t xml:space="preserve">System Support and Networking </w:t>
            </w:r>
            <w:r w:rsidR="00E57483" w:rsidRPr="007A582E">
              <w:rPr>
                <w:rFonts w:ascii="Calibri" w:hAnsi="Calibri"/>
                <w:color w:val="000000"/>
                <w:sz w:val="22"/>
              </w:rPr>
              <w:t>Diploma</w:t>
            </w:r>
          </w:p>
          <w:p w14:paraId="5B8F3DD9" w14:textId="77777777" w:rsidR="00B15C95" w:rsidRPr="00E57483" w:rsidRDefault="00B15C95" w:rsidP="00EF66E0">
            <w:pPr>
              <w:rPr>
                <w:rFonts w:ascii="Calibri" w:hAnsi="Calibri"/>
                <w:color w:val="000000"/>
                <w:sz w:val="22"/>
              </w:rPr>
            </w:pPr>
          </w:p>
          <w:p w14:paraId="52A50FC9" w14:textId="7E159C22" w:rsidR="00B15C95" w:rsidRPr="00B15C95" w:rsidRDefault="00E57483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lang w:val="en-MY" w:eastAsia="zh-CN"/>
              </w:rPr>
              <w:t xml:space="preserve">                              </w:t>
            </w:r>
            <w:r w:rsidR="00B15C95">
              <w:rPr>
                <w:rFonts w:ascii="Calibri" w:hAnsi="Calibri" w:cs="Calibri"/>
              </w:rPr>
              <w:t xml:space="preserve">    </w:t>
            </w:r>
            <w:r w:rsidR="00B15C95" w:rsidRPr="00B15C95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 w:rsid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="00B15C95" w:rsidRPr="007A582E">
              <w:rPr>
                <w:rFonts w:ascii="Calibri" w:hAnsi="Calibri" w:cs="Calibri"/>
              </w:rPr>
              <w:t xml:space="preserve">402 - Customer support provision </w:t>
            </w:r>
          </w:p>
          <w:p w14:paraId="35BBAD3C" w14:textId="656327E1" w:rsidR="00B15C95" w:rsidRPr="00B15C95" w:rsidRDefault="00B15C95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 w:rsidRPr="00B15C95">
              <w:rPr>
                <w:rFonts w:ascii="Calibri" w:hAnsi="Calibri" w:cs="Calibri"/>
              </w:rPr>
              <w:t xml:space="preserve">                                        </w:t>
            </w:r>
            <w:r>
              <w:rPr>
                <w:rFonts w:ascii="Calibri" w:hAnsi="Calibri" w:cs="Calibri"/>
              </w:rPr>
              <w:t xml:space="preserve"> </w:t>
            </w:r>
            <w:r w:rsidR="00E57483" w:rsidRP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• </w:t>
            </w:r>
            <w:r w:rsidRPr="00B15C95">
              <w:rPr>
                <w:rFonts w:ascii="Calibri" w:hAnsi="Calibri" w:cs="Calibri"/>
              </w:rPr>
              <w:t xml:space="preserve">403 Install and configure equipment and                       </w:t>
            </w:r>
          </w:p>
          <w:p w14:paraId="1D809148" w14:textId="7384F579" w:rsidR="00B15C95" w:rsidRPr="00B15C95" w:rsidRDefault="00B15C95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 w:rsidRPr="00B15C95">
              <w:rPr>
                <w:rFonts w:ascii="Calibri" w:hAnsi="Calibri" w:cs="Calibri"/>
              </w:rPr>
              <w:t xml:space="preserve">                                            operating systems</w:t>
            </w:r>
          </w:p>
          <w:p w14:paraId="46FA1284" w14:textId="6D646BD1" w:rsidR="00B15C95" w:rsidRPr="00B15C95" w:rsidRDefault="00E57483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 w:rsidRP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                       </w:t>
            </w:r>
            <w:r w:rsidR="00B15C95" w:rsidRP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        </w:t>
            </w:r>
            <w:r w:rsid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       </w:t>
            </w:r>
            <w:r w:rsidRPr="00B15C95">
              <w:rPr>
                <w:rFonts w:ascii="Calibri" w:hAnsi="Calibri" w:cs="Calibri"/>
                <w:color w:val="000000"/>
                <w:shd w:val="clear" w:color="auto" w:fill="FFFFFF"/>
              </w:rPr>
              <w:t xml:space="preserve">• </w:t>
            </w:r>
            <w:r w:rsidR="00B15C95" w:rsidRPr="00B15C95">
              <w:rPr>
                <w:rFonts w:ascii="Calibri" w:hAnsi="Calibri" w:cs="Calibri"/>
              </w:rPr>
              <w:t xml:space="preserve">405 Testing ICT systems </w:t>
            </w:r>
          </w:p>
          <w:p w14:paraId="77E1B3C8" w14:textId="55BAEFCA" w:rsidR="00B15C95" w:rsidRDefault="00B15C95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 w:rsidRPr="00B15C95">
              <w:rPr>
                <w:rFonts w:ascii="Calibri" w:hAnsi="Calibri" w:cs="Calibri"/>
              </w:rPr>
              <w:t xml:space="preserve">                                         </w:t>
            </w:r>
            <w:r w:rsidR="00E57483" w:rsidRPr="00B15C95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B15C95">
              <w:rPr>
                <w:rFonts w:ascii="Calibri" w:hAnsi="Calibri" w:cs="Calibri"/>
              </w:rPr>
              <w:t>408 - Install, configure and test ICT Networks</w:t>
            </w:r>
          </w:p>
          <w:p w14:paraId="7F8DEE2C" w14:textId="77777777" w:rsidR="007E2A82" w:rsidRDefault="007E2A82" w:rsidP="00B15C9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0A40FB25" w14:textId="3F0796D3" w:rsidR="00E57483" w:rsidRDefault="007E2A82" w:rsidP="00EF66E0">
            <w:pPr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</w:pPr>
            <w:r w:rsidRPr="00EF66E0">
              <w:rPr>
                <w:sz w:val="22"/>
              </w:rPr>
              <w:t>20</w:t>
            </w:r>
            <w:r w:rsidRPr="00EF66E0">
              <w:rPr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 xml:space="preserve">8-08 </w:t>
            </w:r>
            <w:r w:rsidRPr="00EF66E0">
              <w:rPr>
                <w:sz w:val="22"/>
              </w:rPr>
              <w:t xml:space="preserve">– </w:t>
            </w:r>
            <w:r>
              <w:rPr>
                <w:sz w:val="22"/>
              </w:rPr>
              <w:t>2019-05</w:t>
            </w:r>
            <w:r>
              <w:rPr>
                <w:sz w:val="22"/>
                <w:lang w:eastAsia="zh-CN"/>
              </w:rPr>
              <w:t xml:space="preserve">    </w:t>
            </w:r>
            <w:r w:rsidRPr="00EF66E0"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  <w:t>NSIT Academy</w:t>
            </w:r>
          </w:p>
          <w:p w14:paraId="78D383F1" w14:textId="77777777" w:rsidR="007E2A82" w:rsidRDefault="007E2A82" w:rsidP="007E2A82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333333"/>
                <w:sz w:val="22"/>
                <w:lang w:val="en-MY" w:eastAsia="zh-CN"/>
              </w:rPr>
              <w:t xml:space="preserve">                                  </w:t>
            </w:r>
            <w:r w:rsidRPr="007A582E">
              <w:rPr>
                <w:rFonts w:ascii="Calibri" w:hAnsi="Calibri"/>
                <w:color w:val="000000"/>
                <w:sz w:val="22"/>
              </w:rPr>
              <w:t xml:space="preserve">System Support and Networking Advanced </w:t>
            </w:r>
            <w:r>
              <w:rPr>
                <w:rFonts w:ascii="Calibri" w:hAnsi="Calibri"/>
                <w:color w:val="000000"/>
                <w:sz w:val="22"/>
              </w:rPr>
              <w:t xml:space="preserve">                     </w:t>
            </w:r>
          </w:p>
          <w:p w14:paraId="0F552010" w14:textId="5B676B3A" w:rsidR="007E2A82" w:rsidRPr="007A582E" w:rsidRDefault="007E2A82" w:rsidP="007E2A82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 xml:space="preserve">                                          </w:t>
            </w:r>
            <w:r w:rsidRPr="007A582E">
              <w:rPr>
                <w:rFonts w:ascii="Calibri" w:hAnsi="Calibri"/>
                <w:color w:val="000000"/>
                <w:sz w:val="22"/>
              </w:rPr>
              <w:t>Diploma</w:t>
            </w:r>
          </w:p>
          <w:p w14:paraId="211CE7BB" w14:textId="60D0F1AD" w:rsidR="007E2A82" w:rsidRDefault="007E2A82" w:rsidP="00EF66E0">
            <w:pPr>
              <w:rPr>
                <w:rFonts w:ascii="Tahoma" w:hAnsi="Tahoma" w:cs="Tahoma"/>
                <w:color w:val="000000"/>
                <w:sz w:val="27"/>
                <w:szCs w:val="27"/>
                <w:shd w:val="clear" w:color="auto" w:fill="FFFFFF"/>
              </w:rPr>
            </w:pPr>
            <w:r>
              <w:rPr>
                <w:rFonts w:ascii="Tahoma" w:hAnsi="Tahoma" w:cs="Tahoma"/>
                <w:color w:val="000000"/>
                <w:sz w:val="27"/>
                <w:szCs w:val="27"/>
                <w:shd w:val="clear" w:color="auto" w:fill="FFFFFF"/>
              </w:rPr>
              <w:t xml:space="preserve">                        </w:t>
            </w:r>
          </w:p>
          <w:p w14:paraId="41AB028E" w14:textId="360EA42D" w:rsidR="007E2A82" w:rsidRP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>
              <w:rPr>
                <w:rFonts w:ascii="Tahoma" w:hAnsi="Tahoma" w:cs="Tahoma"/>
                <w:color w:val="000000"/>
                <w:sz w:val="27"/>
                <w:szCs w:val="27"/>
                <w:shd w:val="clear" w:color="auto" w:fill="FFFFFF"/>
              </w:rPr>
              <w:t xml:space="preserve">                        </w:t>
            </w: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502Customer support provision </w:t>
            </w:r>
          </w:p>
          <w:p w14:paraId="4A0302AC" w14:textId="77777777" w:rsidR="007E2A82" w:rsidRP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 w:rsidRPr="007E2A82">
              <w:rPr>
                <w:rFonts w:ascii="Calibri" w:hAnsi="Calibri" w:cs="Calibri"/>
                <w:sz w:val="22"/>
              </w:rPr>
              <w:t xml:space="preserve">                                         </w:t>
            </w: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506 ICT system and network management </w:t>
            </w:r>
          </w:p>
          <w:p w14:paraId="3CAF87C6" w14:textId="77777777" w:rsid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                                        •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508 Develop ICT technical documentation </w:t>
            </w: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</w:t>
            </w:r>
          </w:p>
          <w:p w14:paraId="4BE7B6EC" w14:textId="11F9FBEE" w:rsidR="007E2A82" w:rsidRP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                                        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>and procedures</w:t>
            </w:r>
          </w:p>
          <w:p w14:paraId="32DE7E47" w14:textId="77777777" w:rsid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 w:rsidRPr="007E2A82">
              <w:rPr>
                <w:rFonts w:ascii="Calibri" w:hAnsi="Calibri" w:cs="Calibri"/>
                <w:sz w:val="22"/>
              </w:rPr>
              <w:t xml:space="preserve">                                         </w:t>
            </w: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511 Implementing an ICT systems security </w:t>
            </w: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</w:t>
            </w:r>
          </w:p>
          <w:p w14:paraId="4CBC286F" w14:textId="78E5690A" w:rsidR="007E2A82" w:rsidRP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                                        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policy </w:t>
            </w:r>
          </w:p>
          <w:p w14:paraId="1650B1C7" w14:textId="10656091" w:rsid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 w:rsidRPr="007E2A82">
              <w:rPr>
                <w:rFonts w:ascii="Calibri" w:hAnsi="Calibri" w:cs="Calibri"/>
                <w:sz w:val="22"/>
                <w:lang w:val="en-MY"/>
              </w:rPr>
              <w:t xml:space="preserve">                                         </w:t>
            </w: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522 Design and maintain ICT Networks </w:t>
            </w: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</w:t>
            </w:r>
          </w:p>
          <w:p w14:paraId="6BDF4A5E" w14:textId="2284A89D" w:rsidR="007E2A82" w:rsidRDefault="007E2A82" w:rsidP="007E2A82">
            <w:pPr>
              <w:shd w:val="clear" w:color="auto" w:fill="FFFFFF"/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</w:pPr>
            <w:r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 xml:space="preserve">                                           </w:t>
            </w:r>
            <w:r w:rsidRPr="00EF66E0">
              <w:rPr>
                <w:rFonts w:ascii="Calibri" w:eastAsia="Times New Roman" w:hAnsi="Calibri" w:cs="Calibri"/>
                <w:color w:val="333333"/>
                <w:sz w:val="22"/>
                <w:lang w:val="en-MY" w:eastAsia="zh-CN"/>
              </w:rPr>
              <w:t>software components</w:t>
            </w:r>
          </w:p>
          <w:p w14:paraId="604F8B33" w14:textId="77777777" w:rsidR="00EC46C7" w:rsidRDefault="00EC46C7" w:rsidP="00EC46C7">
            <w:pPr>
              <w:pStyle w:val="Heading2"/>
              <w:rPr>
                <w:szCs w:val="22"/>
              </w:rPr>
            </w:pPr>
          </w:p>
          <w:p w14:paraId="0BB81547" w14:textId="77777777" w:rsidR="00EC46C7" w:rsidRDefault="00EC46C7" w:rsidP="00EC46C7">
            <w:pPr>
              <w:pStyle w:val="Heading2"/>
              <w:rPr>
                <w:szCs w:val="22"/>
              </w:rPr>
            </w:pPr>
          </w:p>
          <w:p w14:paraId="302359A0" w14:textId="77777777" w:rsidR="00EC46C7" w:rsidRDefault="00EC46C7" w:rsidP="00EC46C7">
            <w:pPr>
              <w:pStyle w:val="Heading2"/>
              <w:rPr>
                <w:szCs w:val="22"/>
              </w:rPr>
            </w:pPr>
          </w:p>
          <w:p w14:paraId="1423FCD7" w14:textId="77777777" w:rsidR="00EC46C7" w:rsidRDefault="00EC46C7" w:rsidP="00EC46C7">
            <w:pPr>
              <w:pStyle w:val="Heading2"/>
              <w:rPr>
                <w:szCs w:val="22"/>
              </w:rPr>
            </w:pPr>
          </w:p>
          <w:p w14:paraId="3F201332" w14:textId="239FD67B" w:rsidR="00EC46C7" w:rsidRPr="00EF66E0" w:rsidRDefault="00EB2745" w:rsidP="00EC46C7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>certificATION</w:t>
            </w:r>
          </w:p>
          <w:p w14:paraId="4D78B3EB" w14:textId="77777777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  <w:r w:rsidRPr="00680B56">
              <w:rPr>
                <w:rFonts w:cs="Calibri"/>
                <w:color w:val="000000"/>
                <w:shd w:val="clear" w:color="auto" w:fill="FFFFFF"/>
              </w:rPr>
              <w:t xml:space="preserve">• </w:t>
            </w:r>
            <w:r w:rsidRPr="00680B56">
              <w:rPr>
                <w:rFonts w:cs="Calibri"/>
                <w:lang w:val="en-MY"/>
              </w:rPr>
              <w:t>SIJIL PELAJARAN MALAYSIA</w:t>
            </w:r>
          </w:p>
          <w:p w14:paraId="474192D9" w14:textId="0EB27B86" w:rsidR="007E2A82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  <w:r w:rsidRPr="00680B56">
              <w:rPr>
                <w:rFonts w:cs="Calibri"/>
                <w:lang w:val="en-MY"/>
              </w:rPr>
              <w:t xml:space="preserve">   (SPM)</w:t>
            </w:r>
          </w:p>
          <w:p w14:paraId="70398CCF" w14:textId="77777777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</w:p>
          <w:p w14:paraId="01FA2776" w14:textId="77777777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  <w:r w:rsidRPr="00680B56">
              <w:rPr>
                <w:rFonts w:cs="Calibri"/>
                <w:color w:val="000000"/>
                <w:shd w:val="clear" w:color="auto" w:fill="FFFFFF"/>
              </w:rPr>
              <w:t xml:space="preserve">• </w:t>
            </w:r>
            <w:r w:rsidRPr="00680B56">
              <w:rPr>
                <w:rFonts w:cs="Calibri"/>
                <w:lang w:val="en-MY"/>
              </w:rPr>
              <w:t>Certificate of Completion</w:t>
            </w:r>
          </w:p>
          <w:p w14:paraId="0DF08742" w14:textId="6ADBC5D3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  <w:r w:rsidRPr="00680B56">
              <w:rPr>
                <w:rFonts w:cs="Calibri"/>
                <w:lang w:val="en-MY"/>
              </w:rPr>
              <w:t xml:space="preserve">   (CCNAX 200-125)</w:t>
            </w:r>
          </w:p>
          <w:p w14:paraId="0C412DC3" w14:textId="77777777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</w:p>
          <w:p w14:paraId="6AFBE875" w14:textId="35CA8297" w:rsidR="00680B56" w:rsidRPr="00680B56" w:rsidRDefault="00680B56" w:rsidP="007E2A82">
            <w:pPr>
              <w:pStyle w:val="ListBullet"/>
              <w:numPr>
                <w:ilvl w:val="0"/>
                <w:numId w:val="0"/>
              </w:numPr>
              <w:rPr>
                <w:rFonts w:cs="Calibri"/>
                <w:lang w:val="en-MY"/>
              </w:rPr>
            </w:pPr>
            <w:r w:rsidRPr="00680B56">
              <w:rPr>
                <w:rFonts w:cs="Calibri"/>
                <w:color w:val="000000"/>
                <w:shd w:val="clear" w:color="auto" w:fill="FFFFFF"/>
              </w:rPr>
              <w:t xml:space="preserve">• </w:t>
            </w:r>
            <w:r w:rsidRPr="00680B56">
              <w:rPr>
                <w:rFonts w:cs="Calibri"/>
                <w:lang w:val="en-MY"/>
              </w:rPr>
              <w:t xml:space="preserve">CERTIFICATE OF UNIT CREDIT TOWARDS </w:t>
            </w:r>
          </w:p>
          <w:p w14:paraId="4AD45EC7" w14:textId="46E8CF08" w:rsidR="007E2A82" w:rsidRPr="00680B56" w:rsidRDefault="00680B56" w:rsidP="00EF66E0">
            <w:pPr>
              <w:rPr>
                <w:rFonts w:cs="Tahoma"/>
                <w:color w:val="000000"/>
                <w:sz w:val="22"/>
                <w:shd w:val="clear" w:color="auto" w:fill="FFFFFF"/>
              </w:rPr>
            </w:pPr>
            <w:r w:rsidRPr="00680B56">
              <w:rPr>
                <w:rFonts w:cs="Tahoma"/>
                <w:color w:val="000000"/>
                <w:sz w:val="22"/>
                <w:shd w:val="clear" w:color="auto" w:fill="FFFFFF"/>
              </w:rPr>
              <w:t xml:space="preserve">  (Level 2 IVQ Diploma in IT Systems Support)</w:t>
            </w:r>
          </w:p>
          <w:p w14:paraId="1302EF64" w14:textId="639C26C8" w:rsidR="00D87493" w:rsidRPr="00680B56" w:rsidRDefault="00E57483" w:rsidP="00680B56">
            <w:pPr>
              <w:rPr>
                <w:rFonts w:eastAsia="Times New Roman" w:cs="Helvetica"/>
                <w:b/>
                <w:bCs/>
                <w:color w:val="333333"/>
                <w:sz w:val="22"/>
                <w:lang w:val="en-MY" w:eastAsia="zh-CN"/>
              </w:rPr>
            </w:pPr>
            <w:r w:rsidRPr="00680B56">
              <w:rPr>
                <w:rFonts w:cs="Tahoma"/>
                <w:color w:val="000000"/>
                <w:sz w:val="22"/>
                <w:shd w:val="clear" w:color="auto" w:fill="FFFFFF"/>
              </w:rPr>
              <w:t xml:space="preserve">                     </w:t>
            </w:r>
            <w:r w:rsidR="00222E4F" w:rsidRPr="00EF66E0">
              <w:rPr>
                <w:sz w:val="22"/>
              </w:rPr>
              <w:t xml:space="preserve"> </w:t>
            </w:r>
            <w:r w:rsidR="00D87493" w:rsidRPr="00EF66E0">
              <w:rPr>
                <w:sz w:val="22"/>
              </w:rPr>
              <w:t xml:space="preserve">                                         </w:t>
            </w:r>
          </w:p>
          <w:p w14:paraId="58946196" w14:textId="237899C6" w:rsidR="00036450" w:rsidRPr="00EF66E0" w:rsidRDefault="00621076" w:rsidP="00036450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 xml:space="preserve">EMPLOYMENT hISTORY </w:t>
            </w:r>
          </w:p>
          <w:p w14:paraId="0A033F07" w14:textId="6C657684" w:rsidR="00621076" w:rsidRDefault="00036450" w:rsidP="00B359E4">
            <w:pPr>
              <w:pStyle w:val="Heading4"/>
              <w:rPr>
                <w:b w:val="0"/>
                <w:sz w:val="22"/>
                <w:lang w:eastAsia="zh-CN"/>
              </w:rPr>
            </w:pPr>
            <w:r w:rsidRPr="00621076">
              <w:rPr>
                <w:b w:val="0"/>
                <w:sz w:val="22"/>
              </w:rPr>
              <w:t xml:space="preserve"> </w:t>
            </w:r>
            <w:r w:rsidR="00621076" w:rsidRPr="00621076">
              <w:rPr>
                <w:b w:val="0"/>
                <w:sz w:val="22"/>
              </w:rPr>
              <w:t>20</w:t>
            </w:r>
            <w:r w:rsidR="00621076" w:rsidRPr="00621076">
              <w:rPr>
                <w:b w:val="0"/>
                <w:sz w:val="22"/>
                <w:lang w:eastAsia="zh-CN"/>
              </w:rPr>
              <w:t xml:space="preserve">17-04 </w:t>
            </w:r>
            <w:r w:rsidR="00621076" w:rsidRPr="00621076">
              <w:rPr>
                <w:b w:val="0"/>
                <w:sz w:val="22"/>
              </w:rPr>
              <w:t>– 2017-07</w:t>
            </w:r>
            <w:r w:rsidR="00621076" w:rsidRPr="00621076">
              <w:rPr>
                <w:b w:val="0"/>
                <w:sz w:val="22"/>
                <w:lang w:eastAsia="zh-CN"/>
              </w:rPr>
              <w:t xml:space="preserve"> </w:t>
            </w:r>
            <w:r w:rsidR="00621076">
              <w:rPr>
                <w:b w:val="0"/>
                <w:sz w:val="22"/>
                <w:lang w:eastAsia="zh-CN"/>
              </w:rPr>
              <w:t xml:space="preserve">  </w:t>
            </w:r>
            <w:r w:rsidR="00621076" w:rsidRPr="00621076">
              <w:rPr>
                <w:rFonts w:ascii="Times New Roman" w:hAnsi="Times New Roman" w:cs="Times New Roman"/>
                <w:sz w:val="21"/>
                <w:szCs w:val="21"/>
                <w:shd w:val="clear" w:color="auto" w:fill="FFFFFF"/>
              </w:rPr>
              <w:t>C</w:t>
            </w:r>
            <w:r w:rsidR="00621076" w:rsidRPr="00621076">
              <w:rPr>
                <w:rFonts w:ascii="Times New Roman" w:eastAsia="宋体" w:hAnsi="Times New Roman" w:cs="Times New Roman"/>
                <w:sz w:val="21"/>
                <w:szCs w:val="21"/>
                <w:shd w:val="clear" w:color="auto" w:fill="FFFFFF"/>
                <w:lang w:eastAsia="zh-CN"/>
              </w:rPr>
              <w:t>arpenter</w:t>
            </w:r>
            <w:r w:rsidR="00026747">
              <w:rPr>
                <w:rFonts w:ascii="Times New Roman" w:eastAsia="宋体" w:hAnsi="Times New Roman" w:cs="Times New Roman"/>
                <w:sz w:val="21"/>
                <w:szCs w:val="21"/>
                <w:shd w:val="clear" w:color="auto" w:fill="FFFFFF"/>
                <w:lang w:eastAsia="zh-CN"/>
              </w:rPr>
              <w:t xml:space="preserve"> </w:t>
            </w:r>
            <w:r w:rsidR="00026747">
              <w:rPr>
                <w:rFonts w:ascii="Times New Roman" w:eastAsia="宋体" w:hAnsi="Times New Roman" w:cs="Times New Roman" w:hint="eastAsia"/>
                <w:sz w:val="21"/>
                <w:szCs w:val="21"/>
                <w:shd w:val="clear" w:color="auto" w:fill="FFFFFF"/>
                <w:lang w:eastAsia="zh-CN"/>
              </w:rPr>
              <w:t>apprentice</w:t>
            </w:r>
            <w:r w:rsidR="00026747">
              <w:rPr>
                <w:rFonts w:ascii="Times New Roman" w:eastAsia="宋体" w:hAnsi="Times New Roman" w:cs="Times New Roman"/>
                <w:sz w:val="21"/>
                <w:szCs w:val="21"/>
                <w:shd w:val="clear" w:color="auto" w:fill="FFFFFF"/>
                <w:lang w:eastAsia="zh-CN"/>
              </w:rPr>
              <w:t xml:space="preserve"> </w:t>
            </w:r>
          </w:p>
          <w:p w14:paraId="4F70997F" w14:textId="04A08B22" w:rsidR="00036450" w:rsidRDefault="00621076" w:rsidP="00B359E4">
            <w:pPr>
              <w:pStyle w:val="Heading4"/>
              <w:rPr>
                <w:rFonts w:ascii="Calibri" w:eastAsia="宋体" w:hAnsi="Calibri" w:cs="Calibri"/>
                <w:b w:val="0"/>
                <w:sz w:val="22"/>
                <w:lang w:eastAsia="zh-CN"/>
              </w:rPr>
            </w:pPr>
            <w:r>
              <w:rPr>
                <w:rFonts w:ascii="宋体" w:eastAsia="宋体" w:hAnsi="宋体" w:hint="eastAsia"/>
                <w:b w:val="0"/>
                <w:sz w:val="22"/>
                <w:lang w:eastAsia="zh-CN"/>
              </w:rPr>
              <w:t xml:space="preserve"> </w:t>
            </w:r>
            <w:r>
              <w:rPr>
                <w:rFonts w:ascii="宋体" w:eastAsia="宋体" w:hAnsi="宋体"/>
                <w:b w:val="0"/>
                <w:sz w:val="22"/>
                <w:lang w:eastAsia="zh-CN"/>
              </w:rPr>
              <w:t xml:space="preserve">   </w:t>
            </w:r>
            <w:r>
              <w:rPr>
                <w:rFonts w:ascii="宋体" w:eastAsia="宋体" w:hAnsi="宋体" w:hint="eastAsia"/>
                <w:b w:val="0"/>
                <w:sz w:val="22"/>
                <w:lang w:eastAsia="zh-CN"/>
              </w:rPr>
              <w:t>（</w:t>
            </w:r>
            <w:r w:rsidR="00007B30">
              <w:rPr>
                <w:rFonts w:ascii="宋体" w:eastAsia="宋体" w:hAnsi="宋体"/>
                <w:b w:val="0"/>
                <w:sz w:val="22"/>
                <w:lang w:eastAsia="zh-CN"/>
              </w:rPr>
              <w:t>4</w:t>
            </w:r>
            <w:r>
              <w:rPr>
                <w:b w:val="0"/>
                <w:sz w:val="22"/>
                <w:lang w:eastAsia="zh-CN"/>
              </w:rPr>
              <w:t xml:space="preserve"> </w:t>
            </w:r>
            <w:r>
              <w:rPr>
                <w:rFonts w:ascii="宋体" w:eastAsia="宋体" w:hAnsi="宋体"/>
                <w:b w:val="0"/>
                <w:sz w:val="22"/>
                <w:lang w:eastAsia="zh-CN"/>
              </w:rPr>
              <w:t>month</w:t>
            </w:r>
            <w:r>
              <w:rPr>
                <w:rFonts w:ascii="宋体" w:eastAsia="宋体" w:hAnsi="宋体" w:hint="eastAsia"/>
                <w:b w:val="0"/>
                <w:sz w:val="22"/>
                <w:lang w:eastAsia="zh-CN"/>
              </w:rPr>
              <w:t xml:space="preserve">） </w:t>
            </w:r>
            <w:r>
              <w:rPr>
                <w:rFonts w:ascii="宋体" w:eastAsia="宋体" w:hAnsi="宋体"/>
                <w:b w:val="0"/>
                <w:sz w:val="22"/>
                <w:lang w:eastAsia="zh-CN"/>
              </w:rPr>
              <w:t xml:space="preserve">   </w:t>
            </w:r>
            <w:r w:rsidR="00026747">
              <w:rPr>
                <w:rFonts w:ascii="宋体" w:eastAsia="宋体" w:hAnsi="宋体"/>
                <w:b w:val="0"/>
                <w:sz w:val="22"/>
                <w:lang w:eastAsia="zh-CN"/>
              </w:rPr>
              <w:t xml:space="preserve"> </w:t>
            </w:r>
            <w:r w:rsidR="00026747" w:rsidRPr="00026747">
              <w:rPr>
                <w:rFonts w:ascii="Calibri" w:eastAsia="宋体" w:hAnsi="Calibri" w:cs="Calibri"/>
                <w:b w:val="0"/>
                <w:sz w:val="22"/>
                <w:lang w:eastAsia="zh-CN"/>
              </w:rPr>
              <w:t>Skreen Fabric</w:t>
            </w:r>
            <w:r w:rsidR="00026747">
              <w:rPr>
                <w:rFonts w:ascii="Calibri" w:eastAsia="宋体" w:hAnsi="Calibri" w:cs="Calibri"/>
                <w:b w:val="0"/>
                <w:sz w:val="22"/>
                <w:lang w:val="en-MY" w:eastAsia="zh-CN"/>
              </w:rPr>
              <w:t xml:space="preserve"> (M) </w:t>
            </w:r>
            <w:r w:rsidR="00026747" w:rsidRPr="00026747">
              <w:rPr>
                <w:rFonts w:ascii="Calibri" w:eastAsia="宋体" w:hAnsi="Calibri" w:cs="Calibri"/>
                <w:b w:val="0"/>
                <w:sz w:val="22"/>
                <w:lang w:eastAsia="zh-CN"/>
              </w:rPr>
              <w:t>Sdn Bhd</w:t>
            </w:r>
          </w:p>
          <w:p w14:paraId="194ACFA4" w14:textId="5253B3FA" w:rsidR="00026747" w:rsidRDefault="00026747" w:rsidP="00026747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                       </w:t>
            </w:r>
          </w:p>
          <w:p w14:paraId="7FD89A79" w14:textId="57666D3F" w:rsidR="00026747" w:rsidRPr="001E7634" w:rsidRDefault="00026747" w:rsidP="00026747">
            <w:pPr>
              <w:shd w:val="clear" w:color="auto" w:fill="FFFFFF"/>
              <w:rPr>
                <w:rFonts w:ascii="Calibri" w:hAnsi="Calibri" w:cs="Calibri"/>
                <w:sz w:val="22"/>
                <w:lang w:val="en-MY" w:eastAsia="zh-CN"/>
              </w:rPr>
            </w:pPr>
            <w:r w:rsidRPr="001E7634">
              <w:rPr>
                <w:rFonts w:ascii="Calibri" w:hAnsi="Calibri" w:cs="Calibri"/>
                <w:sz w:val="22"/>
                <w:lang w:eastAsia="zh-CN"/>
              </w:rPr>
              <w:t xml:space="preserve">                                       </w:t>
            </w:r>
            <w:r w:rsidRPr="001E7634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 </w:t>
            </w:r>
            <w:r w:rsidRPr="001E7634">
              <w:rPr>
                <w:rFonts w:ascii="Calibri" w:hAnsi="Calibri" w:cs="Calibri"/>
                <w:sz w:val="22"/>
                <w:lang w:val="en-MY" w:eastAsia="zh-CN"/>
              </w:rPr>
              <w:t>Position Level: Fresh / Entry Level</w:t>
            </w:r>
          </w:p>
          <w:p w14:paraId="6D5809E7" w14:textId="76B4543B" w:rsidR="00026747" w:rsidRPr="001E7634" w:rsidRDefault="00026747" w:rsidP="00026747">
            <w:pPr>
              <w:pStyle w:val="ListBullet"/>
              <w:numPr>
                <w:ilvl w:val="0"/>
                <w:numId w:val="0"/>
              </w:numPr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</w:pPr>
            <w:r w:rsidRPr="001E7634">
              <w:rPr>
                <w:rFonts w:ascii="Calibri" w:hAnsi="Calibri" w:cs="Calibri"/>
                <w:lang w:val="en-MY"/>
              </w:rPr>
              <w:t xml:space="preserve">                                       </w:t>
            </w:r>
            <w:r w:rsidRPr="001E763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•  </w:t>
            </w:r>
            <w:r w:rsidR="001E7634" w:rsidRPr="001E7634">
              <w:rPr>
                <w:rFonts w:ascii="Calibri" w:hAnsi="Calibri" w:cs="Calibri"/>
                <w:color w:val="000000"/>
                <w:shd w:val="clear" w:color="auto" w:fill="FFFFFF"/>
              </w:rPr>
              <w:t>Location:</w:t>
            </w:r>
            <w:r w:rsidRPr="001E763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 xml:space="preserve">Senai industrial area </w:t>
            </w:r>
            <w:r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>，</w:t>
            </w:r>
            <w:r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>Johor</w:t>
            </w:r>
          </w:p>
          <w:p w14:paraId="68E007E4" w14:textId="1F101EF4" w:rsidR="00026747" w:rsidRPr="001E7634" w:rsidRDefault="00026747" w:rsidP="00026747">
            <w:pPr>
              <w:pStyle w:val="ListBullet"/>
              <w:numPr>
                <w:ilvl w:val="0"/>
                <w:numId w:val="0"/>
              </w:numPr>
              <w:rPr>
                <w:rFonts w:ascii="Calibri" w:eastAsia="宋体" w:hAnsi="Calibri" w:cs="Calibri"/>
                <w:lang w:val="en-MY" w:eastAsia="zh-CN"/>
              </w:rPr>
            </w:pPr>
            <w:r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 xml:space="preserve">                                       </w:t>
            </w:r>
            <w:r w:rsidRPr="001E7634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 xml:space="preserve">  Monthly</w:t>
            </w:r>
            <w:r w:rsidR="001E7634"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 xml:space="preserve"> Salary</w:t>
            </w:r>
            <w:r w:rsidR="001E7634"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>：</w:t>
            </w:r>
            <w:r w:rsidR="001E7634" w:rsidRPr="001E7634">
              <w:rPr>
                <w:rFonts w:ascii="Calibri" w:eastAsia="宋体" w:hAnsi="Calibri" w:cs="Calibri"/>
                <w:color w:val="000000"/>
                <w:shd w:val="clear" w:color="auto" w:fill="FFFFFF"/>
                <w:lang w:eastAsia="zh-CN"/>
              </w:rPr>
              <w:t>MYR 1200</w:t>
            </w:r>
          </w:p>
          <w:p w14:paraId="0702AFE8" w14:textId="78282D7F" w:rsidR="004D3011" w:rsidRPr="00EF66E0" w:rsidRDefault="004D3011" w:rsidP="00036450">
            <w:pPr>
              <w:rPr>
                <w:sz w:val="22"/>
              </w:rPr>
            </w:pPr>
          </w:p>
          <w:p w14:paraId="6618316C" w14:textId="7B50713B" w:rsidR="0027244C" w:rsidRDefault="0027244C" w:rsidP="0027244C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>Communication skill</w:t>
            </w:r>
          </w:p>
          <w:p w14:paraId="2FB3BC7B" w14:textId="74519E3B" w:rsidR="0027244C" w:rsidRPr="0027244C" w:rsidRDefault="0027244C" w:rsidP="0027244C">
            <w:r w:rsidRPr="00EF66E0">
              <w:rPr>
                <w:noProof/>
                <w:color w:val="000000" w:themeColor="text1"/>
                <w:sz w:val="22"/>
              </w:rPr>
              <w:drawing>
                <wp:inline distT="0" distB="0" distL="0" distR="0" wp14:anchorId="7A30310B" wp14:editId="5DDC9D03">
                  <wp:extent cx="4149436" cy="1177637"/>
                  <wp:effectExtent l="0" t="0" r="3810" b="381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  <w:p w14:paraId="48582249" w14:textId="38665F51" w:rsidR="00036450" w:rsidRDefault="00036450" w:rsidP="004D3011">
            <w:pPr>
              <w:rPr>
                <w:color w:val="FFFFFF" w:themeColor="background1"/>
                <w:sz w:val="22"/>
                <w:lang w:val="en-MY"/>
              </w:rPr>
            </w:pPr>
          </w:p>
          <w:p w14:paraId="4A637BC5" w14:textId="77777777" w:rsidR="006E1D50" w:rsidRDefault="006E1D50" w:rsidP="004D3011">
            <w:pPr>
              <w:rPr>
                <w:color w:val="FFFFFF" w:themeColor="background1"/>
                <w:sz w:val="22"/>
                <w:lang w:val="en-MY"/>
              </w:rPr>
            </w:pPr>
          </w:p>
          <w:p w14:paraId="5E2CC009" w14:textId="731A9BF5" w:rsidR="00125A22" w:rsidRPr="00EF66E0" w:rsidRDefault="00125A22" w:rsidP="00125A22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>SKILL</w:t>
            </w:r>
          </w:p>
          <w:p w14:paraId="75CFF26E" w14:textId="752B5198" w:rsidR="00125A22" w:rsidRDefault="00CA6533" w:rsidP="00125A22">
            <w:pPr>
              <w:rPr>
                <w:color w:val="FFFFFF" w:themeColor="background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 xml:space="preserve">Microsoft Server 2012,2016 ADDS </w:t>
            </w:r>
            <w:r w:rsidR="001B1367" w:rsidRPr="001B1367">
              <w:rPr>
                <w:color w:val="FFFFFF" w:themeColor="background1"/>
                <w:sz w:val="22"/>
                <w:lang w:val="en-MY"/>
              </w:rPr>
              <w:t>012,2016 ADDS</w:t>
            </w:r>
          </w:p>
          <w:p w14:paraId="45946C02" w14:textId="19E63AB8" w:rsidR="00125A22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Router Configure</w:t>
            </w:r>
          </w:p>
          <w:p w14:paraId="766A5C44" w14:textId="30675A1E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Configure GPO</w:t>
            </w:r>
          </w:p>
          <w:p w14:paraId="5CF6442B" w14:textId="07F9105C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IIS server Configuration</w:t>
            </w:r>
          </w:p>
          <w:p w14:paraId="26CFC1AE" w14:textId="78F55CA1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MS word, excel, PPTP, outlook operation</w:t>
            </w:r>
          </w:p>
          <w:p w14:paraId="33707C44" w14:textId="77EF8A11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Windows Server Backup</w:t>
            </w:r>
          </w:p>
          <w:p w14:paraId="2855B7C6" w14:textId="3B909880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 xml:space="preserve">Mail Configuration  </w:t>
            </w:r>
          </w:p>
          <w:p w14:paraId="20711991" w14:textId="353736C0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Configure Microsoft Server 2012,2016 GPO</w:t>
            </w:r>
          </w:p>
          <w:p w14:paraId="6E48D17A" w14:textId="27B41CB8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VMware , Hyper-V operation</w:t>
            </w:r>
          </w:p>
          <w:p w14:paraId="4F817795" w14:textId="5E14C050" w:rsidR="001B1367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lastRenderedPageBreak/>
              <w:t xml:space="preserve">• </w:t>
            </w:r>
            <w:r w:rsidR="001B1367" w:rsidRPr="001B1367">
              <w:rPr>
                <w:color w:val="000000" w:themeColor="text1"/>
                <w:sz w:val="22"/>
                <w:lang w:val="en-MY"/>
              </w:rPr>
              <w:t>Basic Network Infrastructure Setup</w:t>
            </w:r>
          </w:p>
          <w:p w14:paraId="5D229B2C" w14:textId="13A7C639" w:rsidR="00CA6533" w:rsidRDefault="00CA6533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1FCD2552" w14:textId="0F880183" w:rsidR="00494D95" w:rsidRPr="00EF66E0" w:rsidRDefault="00494D95" w:rsidP="00494D95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 xml:space="preserve">oPERATING SYSTEM </w:t>
            </w:r>
          </w:p>
          <w:p w14:paraId="266C2704" w14:textId="4DB54B8F" w:rsidR="00CA6533" w:rsidRDefault="00633B55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="00494D95">
              <w:rPr>
                <w:color w:val="000000" w:themeColor="text1"/>
                <w:sz w:val="22"/>
                <w:lang w:val="en-MY"/>
              </w:rPr>
              <w:t>Windows 7</w:t>
            </w:r>
          </w:p>
          <w:p w14:paraId="77554402" w14:textId="6AAB6E59" w:rsidR="00494D95" w:rsidRDefault="00633B55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="00494D95">
              <w:rPr>
                <w:color w:val="000000" w:themeColor="text1"/>
                <w:sz w:val="22"/>
                <w:lang w:val="en-MY"/>
              </w:rPr>
              <w:t>Windows 10</w:t>
            </w:r>
          </w:p>
          <w:p w14:paraId="3C67412A" w14:textId="48D691FD" w:rsidR="00494D95" w:rsidRDefault="00633B55" w:rsidP="00125A22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="00494D95">
              <w:rPr>
                <w:color w:val="000000" w:themeColor="text1"/>
                <w:sz w:val="22"/>
                <w:lang w:val="en-MY"/>
              </w:rPr>
              <w:t>Windows Server 2012 – 2016</w:t>
            </w:r>
          </w:p>
          <w:p w14:paraId="411E482E" w14:textId="41C3EE7E" w:rsidR="00633B55" w:rsidRDefault="00633B55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073582FF" w14:textId="450C974F" w:rsidR="00633B55" w:rsidRPr="00633B55" w:rsidRDefault="00633B55" w:rsidP="00633B55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>APPLICATION</w:t>
            </w:r>
          </w:p>
          <w:p w14:paraId="730B4470" w14:textId="124D7780" w:rsidR="00633B55" w:rsidRDefault="00633B55" w:rsidP="00633B5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>VMware Workstation</w:t>
            </w:r>
          </w:p>
          <w:p w14:paraId="00C9F643" w14:textId="08FFCF63" w:rsidR="004123A9" w:rsidRDefault="00633B55" w:rsidP="00B3576E">
            <w:pPr>
              <w:pStyle w:val="ListBullet"/>
              <w:numPr>
                <w:ilvl w:val="0"/>
                <w:numId w:val="0"/>
              </w:numPr>
              <w:rPr>
                <w:szCs w:val="24"/>
              </w:rPr>
            </w:pP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 xml:space="preserve">Microsoft Word </w:t>
            </w:r>
            <w:r w:rsidRPr="00633B55">
              <w:rPr>
                <w:szCs w:val="24"/>
              </w:rPr>
              <w:br/>
            </w: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>Microsoft Excel</w:t>
            </w:r>
            <w:r w:rsidRPr="00633B55">
              <w:rPr>
                <w:szCs w:val="24"/>
              </w:rPr>
              <w:br/>
            </w: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 xml:space="preserve">Microsoft PowerPoint </w:t>
            </w:r>
            <w:r w:rsidRPr="00633B55">
              <w:rPr>
                <w:szCs w:val="24"/>
              </w:rPr>
              <w:br/>
            </w: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 xml:space="preserve">Microsoft Outlook </w:t>
            </w:r>
            <w:r w:rsidRPr="00633B55">
              <w:rPr>
                <w:szCs w:val="24"/>
              </w:rPr>
              <w:br/>
            </w: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>Microsoft Visio</w:t>
            </w:r>
            <w:r w:rsidRPr="00633B55">
              <w:rPr>
                <w:szCs w:val="24"/>
              </w:rPr>
              <w:br/>
            </w:r>
            <w:r w:rsidRPr="007E2A82">
              <w:rPr>
                <w:rFonts w:ascii="Calibri" w:hAnsi="Calibri" w:cs="Calibri"/>
                <w:color w:val="000000"/>
                <w:shd w:val="clear" w:color="auto" w:fill="FFFFFF"/>
              </w:rPr>
              <w:t>•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Pr="00633B55">
              <w:rPr>
                <w:szCs w:val="24"/>
              </w:rPr>
              <w:t xml:space="preserve">Packet Tracer </w:t>
            </w:r>
          </w:p>
          <w:p w14:paraId="58C3B2C6" w14:textId="77777777" w:rsidR="00B3576E" w:rsidRPr="00B3576E" w:rsidRDefault="00B3576E" w:rsidP="00B3576E">
            <w:pPr>
              <w:pStyle w:val="ListBullet"/>
              <w:numPr>
                <w:ilvl w:val="0"/>
                <w:numId w:val="0"/>
              </w:numPr>
              <w:rPr>
                <w:szCs w:val="24"/>
              </w:rPr>
            </w:pPr>
          </w:p>
          <w:p w14:paraId="6C984D06" w14:textId="3A7FA0E5" w:rsidR="00494D95" w:rsidRPr="00EF66E0" w:rsidRDefault="00494D95" w:rsidP="00494D95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>PROJECT</w:t>
            </w:r>
            <w:r w:rsidR="007D2207">
              <w:rPr>
                <w:szCs w:val="22"/>
              </w:rPr>
              <w:t xml:space="preserve"> ACCOMPLISHMENT</w:t>
            </w:r>
          </w:p>
          <w:p w14:paraId="27A3EA86" w14:textId="3F20971F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Replica Server</w:t>
            </w:r>
          </w:p>
          <w:p w14:paraId="5668CD60" w14:textId="605268DC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Network Load Balance</w:t>
            </w:r>
          </w:p>
          <w:p w14:paraId="0D9BCCA5" w14:textId="1355060E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Server Migration 2012 - 2016</w:t>
            </w:r>
          </w:p>
          <w:p w14:paraId="2D069794" w14:textId="3FD60F9E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Mail Configuration (Exchange Server)</w:t>
            </w:r>
          </w:p>
          <w:p w14:paraId="70F1E719" w14:textId="1221F3A6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 xml:space="preserve">NIC teaming </w:t>
            </w:r>
          </w:p>
          <w:p w14:paraId="0B3B9E39" w14:textId="3B8CD337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Offline Join Domain</w:t>
            </w:r>
          </w:p>
          <w:p w14:paraId="0931B92B" w14:textId="248FA964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 xml:space="preserve">DC cloning </w:t>
            </w:r>
          </w:p>
          <w:p w14:paraId="53994C89" w14:textId="49E46BB6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Two node Fail over Clustering (Server 2012)</w:t>
            </w:r>
          </w:p>
          <w:p w14:paraId="3B19FA2A" w14:textId="5B04FAC2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ARP, DNS spoof vulnerability test</w:t>
            </w:r>
          </w:p>
          <w:p w14:paraId="6E9EE14A" w14:textId="6914D5EA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 xml:space="preserve">Site to site VPN with Radius configuration </w:t>
            </w:r>
          </w:p>
          <w:p w14:paraId="6035D163" w14:textId="5F5F725C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Setup IIS server over LAN, WAN required HTTP, HTTPS</w:t>
            </w:r>
          </w:p>
          <w:p w14:paraId="0BAEA666" w14:textId="6BB31307" w:rsidR="00494D95" w:rsidRPr="00494D95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Microsoft Server 2012 Back up</w:t>
            </w:r>
          </w:p>
          <w:p w14:paraId="7599388D" w14:textId="4FEDEB0E" w:rsidR="008D290F" w:rsidRDefault="00494D95" w:rsidP="00494D95">
            <w:pPr>
              <w:rPr>
                <w:color w:val="000000" w:themeColor="text1"/>
                <w:sz w:val="22"/>
                <w:lang w:val="en-MY"/>
              </w:rPr>
            </w:pPr>
            <w:r w:rsidRPr="007E2A82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>•</w:t>
            </w:r>
            <w:r w:rsidR="00633B55">
              <w:rPr>
                <w:rFonts w:ascii="Calibri" w:hAnsi="Calibri" w:cs="Calibri"/>
                <w:color w:val="000000"/>
                <w:sz w:val="22"/>
                <w:shd w:val="clear" w:color="auto" w:fill="FFFFFF"/>
              </w:rPr>
              <w:t xml:space="preserve"> </w:t>
            </w:r>
            <w:r w:rsidRPr="00494D95">
              <w:rPr>
                <w:color w:val="000000" w:themeColor="text1"/>
                <w:sz w:val="22"/>
                <w:lang w:val="en-MY"/>
              </w:rPr>
              <w:t>Enforced and immediately Group Policy Management</w:t>
            </w:r>
          </w:p>
          <w:p w14:paraId="16AFA6F6" w14:textId="6BA4F698" w:rsidR="004123A9" w:rsidRDefault="004123A9" w:rsidP="00494D95">
            <w:pPr>
              <w:rPr>
                <w:color w:val="000000" w:themeColor="text1"/>
                <w:sz w:val="22"/>
                <w:lang w:val="en-MY"/>
              </w:rPr>
            </w:pPr>
          </w:p>
          <w:p w14:paraId="02083EE8" w14:textId="071C77F5" w:rsidR="004123A9" w:rsidRPr="00EF66E0" w:rsidRDefault="004123A9" w:rsidP="004123A9">
            <w:pPr>
              <w:pStyle w:val="Heading2"/>
              <w:rPr>
                <w:szCs w:val="22"/>
              </w:rPr>
            </w:pPr>
            <w:r>
              <w:rPr>
                <w:szCs w:val="22"/>
              </w:rPr>
              <w:t xml:space="preserve">REFERENCES </w:t>
            </w:r>
          </w:p>
          <w:p w14:paraId="212EAB8B" w14:textId="77777777" w:rsidR="004123A9" w:rsidRPr="00665B9F" w:rsidRDefault="004123A9" w:rsidP="004123A9">
            <w:pPr>
              <w:rPr>
                <w:rFonts w:ascii="Calibri" w:hAnsi="Calibri" w:cs="Calibri"/>
                <w:sz w:val="22"/>
              </w:rPr>
            </w:pPr>
            <w:r w:rsidRPr="00665B9F">
              <w:rPr>
                <w:rFonts w:ascii="Calibri" w:hAnsi="Calibri" w:cs="Calibri"/>
                <w:sz w:val="22"/>
              </w:rPr>
              <w:t xml:space="preserve">Mr. Elvin Yoong </w:t>
            </w:r>
          </w:p>
          <w:p w14:paraId="1677BF40" w14:textId="77777777" w:rsidR="004123A9" w:rsidRPr="00665B9F" w:rsidRDefault="004123A9" w:rsidP="004123A9">
            <w:pPr>
              <w:rPr>
                <w:rFonts w:ascii="Calibri" w:hAnsi="Calibri" w:cs="Calibri"/>
                <w:sz w:val="22"/>
              </w:rPr>
            </w:pPr>
            <w:r w:rsidRPr="00665B9F">
              <w:rPr>
                <w:rFonts w:ascii="Calibri" w:hAnsi="Calibri" w:cs="Calibri"/>
                <w:sz w:val="22"/>
              </w:rPr>
              <w:t xml:space="preserve">Principle </w:t>
            </w:r>
          </w:p>
          <w:p w14:paraId="0AF0C63B" w14:textId="77777777" w:rsidR="004123A9" w:rsidRPr="00665B9F" w:rsidRDefault="004123A9" w:rsidP="004123A9">
            <w:pPr>
              <w:rPr>
                <w:rFonts w:ascii="Calibri" w:hAnsi="Calibri" w:cs="Calibri"/>
                <w:sz w:val="22"/>
              </w:rPr>
            </w:pPr>
            <w:r w:rsidRPr="00665B9F">
              <w:rPr>
                <w:rFonts w:ascii="Calibri" w:hAnsi="Calibri" w:cs="Calibri"/>
                <w:sz w:val="22"/>
              </w:rPr>
              <w:t>NSIT Academy Malaysia (1207349-P)</w:t>
            </w:r>
          </w:p>
          <w:p w14:paraId="51F17FF4" w14:textId="77777777" w:rsidR="004123A9" w:rsidRPr="00665B9F" w:rsidRDefault="004123A9" w:rsidP="004123A9">
            <w:pPr>
              <w:rPr>
                <w:rFonts w:ascii="Calibri" w:hAnsi="Calibri" w:cs="Calibri"/>
                <w:sz w:val="22"/>
              </w:rPr>
            </w:pPr>
            <w:r w:rsidRPr="00665B9F">
              <w:rPr>
                <w:rFonts w:ascii="Calibri" w:hAnsi="Calibri" w:cs="Calibri"/>
                <w:sz w:val="22"/>
              </w:rPr>
              <w:t>+601 77751628</w:t>
            </w:r>
          </w:p>
          <w:p w14:paraId="32950D25" w14:textId="77777777" w:rsidR="004123A9" w:rsidRDefault="004123A9" w:rsidP="00494D95">
            <w:pPr>
              <w:rPr>
                <w:color w:val="000000" w:themeColor="text1"/>
                <w:sz w:val="22"/>
                <w:lang w:val="en-MY"/>
              </w:rPr>
            </w:pPr>
          </w:p>
          <w:p w14:paraId="53B0A4FC" w14:textId="3AB6489D" w:rsidR="00451E22" w:rsidRDefault="00451E22" w:rsidP="00494D95">
            <w:pPr>
              <w:rPr>
                <w:color w:val="000000" w:themeColor="text1"/>
                <w:sz w:val="22"/>
                <w:lang w:val="en-MY"/>
              </w:rPr>
            </w:pPr>
          </w:p>
          <w:p w14:paraId="7E0C8C8B" w14:textId="77777777" w:rsidR="00451E22" w:rsidRDefault="00451E22" w:rsidP="00494D95">
            <w:pPr>
              <w:rPr>
                <w:color w:val="000000" w:themeColor="text1"/>
                <w:sz w:val="22"/>
                <w:lang w:val="en-MY"/>
              </w:rPr>
            </w:pPr>
          </w:p>
          <w:p w14:paraId="422826B1" w14:textId="77777777" w:rsidR="008D290F" w:rsidRDefault="008D290F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0A95D725" w14:textId="1FA2F790" w:rsidR="001B1367" w:rsidRDefault="001B1367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49FFFFB7" w14:textId="77777777" w:rsidR="001B1367" w:rsidRDefault="001B1367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7D2EEC02" w14:textId="77777777" w:rsidR="001B1367" w:rsidRPr="001B1367" w:rsidRDefault="001B1367" w:rsidP="00125A22">
            <w:pPr>
              <w:rPr>
                <w:color w:val="000000" w:themeColor="text1"/>
                <w:sz w:val="22"/>
                <w:lang w:val="en-MY"/>
              </w:rPr>
            </w:pPr>
          </w:p>
          <w:p w14:paraId="161B409D" w14:textId="33A126BE" w:rsidR="006E1D50" w:rsidRPr="001E7634" w:rsidRDefault="006E1D50" w:rsidP="004D3011">
            <w:pPr>
              <w:rPr>
                <w:color w:val="FFFFFF" w:themeColor="background1"/>
                <w:sz w:val="22"/>
                <w:lang w:val="en-MY"/>
              </w:rPr>
            </w:pPr>
          </w:p>
        </w:tc>
      </w:tr>
    </w:tbl>
    <w:p w14:paraId="1118DE66" w14:textId="77777777" w:rsidR="0043117B" w:rsidRDefault="00EC3D20" w:rsidP="000C45FF">
      <w:pPr>
        <w:tabs>
          <w:tab w:val="left" w:pos="990"/>
        </w:tabs>
      </w:pPr>
    </w:p>
    <w:sectPr w:rsidR="0043117B" w:rsidSect="000C45FF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74EB0" w14:textId="77777777" w:rsidR="00EC3D20" w:rsidRDefault="00EC3D20" w:rsidP="000C45FF">
      <w:r>
        <w:separator/>
      </w:r>
    </w:p>
  </w:endnote>
  <w:endnote w:type="continuationSeparator" w:id="0">
    <w:p w14:paraId="355121D4" w14:textId="77777777" w:rsidR="00EC3D20" w:rsidRDefault="00EC3D2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C33F1" w14:textId="77777777" w:rsidR="00EC3D20" w:rsidRDefault="00EC3D20" w:rsidP="000C45FF">
      <w:r>
        <w:separator/>
      </w:r>
    </w:p>
  </w:footnote>
  <w:footnote w:type="continuationSeparator" w:id="0">
    <w:p w14:paraId="1175971B" w14:textId="77777777" w:rsidR="00EC3D20" w:rsidRDefault="00EC3D2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69C65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E65F2AE" wp14:editId="481BB20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7B41886"/>
    <w:lvl w:ilvl="0">
      <w:start w:val="1"/>
      <w:numFmt w:val="bullet"/>
      <w:pStyle w:val="List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color w:val="D8B25C" w:themeColor="accent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6A"/>
    <w:rsid w:val="00007B30"/>
    <w:rsid w:val="00026747"/>
    <w:rsid w:val="00036450"/>
    <w:rsid w:val="00094499"/>
    <w:rsid w:val="000C0A0A"/>
    <w:rsid w:val="000C45FF"/>
    <w:rsid w:val="000E3FD1"/>
    <w:rsid w:val="000F69EB"/>
    <w:rsid w:val="00112054"/>
    <w:rsid w:val="00125A22"/>
    <w:rsid w:val="00137739"/>
    <w:rsid w:val="001525E1"/>
    <w:rsid w:val="00180329"/>
    <w:rsid w:val="0019001F"/>
    <w:rsid w:val="001A74A5"/>
    <w:rsid w:val="001B1367"/>
    <w:rsid w:val="001B2ABD"/>
    <w:rsid w:val="001E0391"/>
    <w:rsid w:val="001E1759"/>
    <w:rsid w:val="001E7634"/>
    <w:rsid w:val="001F1ECC"/>
    <w:rsid w:val="00222E4F"/>
    <w:rsid w:val="002400EB"/>
    <w:rsid w:val="00256CF7"/>
    <w:rsid w:val="0027244C"/>
    <w:rsid w:val="00281FD5"/>
    <w:rsid w:val="002B536F"/>
    <w:rsid w:val="0030481B"/>
    <w:rsid w:val="0031425C"/>
    <w:rsid w:val="003156FC"/>
    <w:rsid w:val="003254B5"/>
    <w:rsid w:val="0037121F"/>
    <w:rsid w:val="00393DBD"/>
    <w:rsid w:val="003A6B7D"/>
    <w:rsid w:val="003B06CA"/>
    <w:rsid w:val="003C3AE6"/>
    <w:rsid w:val="003D4753"/>
    <w:rsid w:val="003D5759"/>
    <w:rsid w:val="004071FC"/>
    <w:rsid w:val="004123A9"/>
    <w:rsid w:val="00445947"/>
    <w:rsid w:val="00451E22"/>
    <w:rsid w:val="004813B3"/>
    <w:rsid w:val="00494D95"/>
    <w:rsid w:val="00496591"/>
    <w:rsid w:val="004B5FEB"/>
    <w:rsid w:val="004C63E4"/>
    <w:rsid w:val="004D3011"/>
    <w:rsid w:val="005262AC"/>
    <w:rsid w:val="005C2F3A"/>
    <w:rsid w:val="005D5CD3"/>
    <w:rsid w:val="005E39D5"/>
    <w:rsid w:val="00600670"/>
    <w:rsid w:val="00621076"/>
    <w:rsid w:val="0062123A"/>
    <w:rsid w:val="00633B55"/>
    <w:rsid w:val="00646E75"/>
    <w:rsid w:val="0064746A"/>
    <w:rsid w:val="006771D0"/>
    <w:rsid w:val="00680B56"/>
    <w:rsid w:val="006E1D50"/>
    <w:rsid w:val="006F743A"/>
    <w:rsid w:val="00715FCB"/>
    <w:rsid w:val="00743101"/>
    <w:rsid w:val="007775E1"/>
    <w:rsid w:val="007867A0"/>
    <w:rsid w:val="007927F5"/>
    <w:rsid w:val="007D196F"/>
    <w:rsid w:val="007D2207"/>
    <w:rsid w:val="007E2A82"/>
    <w:rsid w:val="00802CA0"/>
    <w:rsid w:val="00886192"/>
    <w:rsid w:val="008D290F"/>
    <w:rsid w:val="008F1424"/>
    <w:rsid w:val="009218E1"/>
    <w:rsid w:val="009260CD"/>
    <w:rsid w:val="00952C25"/>
    <w:rsid w:val="00976C7B"/>
    <w:rsid w:val="009770AD"/>
    <w:rsid w:val="009B1CAE"/>
    <w:rsid w:val="00A2118D"/>
    <w:rsid w:val="00A5098D"/>
    <w:rsid w:val="00AD4595"/>
    <w:rsid w:val="00AD76E2"/>
    <w:rsid w:val="00AF5965"/>
    <w:rsid w:val="00B15C95"/>
    <w:rsid w:val="00B20152"/>
    <w:rsid w:val="00B25446"/>
    <w:rsid w:val="00B3576E"/>
    <w:rsid w:val="00B359E4"/>
    <w:rsid w:val="00B42E7D"/>
    <w:rsid w:val="00B57D98"/>
    <w:rsid w:val="00B70850"/>
    <w:rsid w:val="00C066B6"/>
    <w:rsid w:val="00C351FD"/>
    <w:rsid w:val="00C37BA1"/>
    <w:rsid w:val="00C4674C"/>
    <w:rsid w:val="00C506CF"/>
    <w:rsid w:val="00C72BED"/>
    <w:rsid w:val="00C9578B"/>
    <w:rsid w:val="00CA6533"/>
    <w:rsid w:val="00CB0055"/>
    <w:rsid w:val="00CF560E"/>
    <w:rsid w:val="00D2522B"/>
    <w:rsid w:val="00D422DE"/>
    <w:rsid w:val="00D5459D"/>
    <w:rsid w:val="00D716F0"/>
    <w:rsid w:val="00D87493"/>
    <w:rsid w:val="00DA1F4D"/>
    <w:rsid w:val="00DD172A"/>
    <w:rsid w:val="00DD5730"/>
    <w:rsid w:val="00DE6950"/>
    <w:rsid w:val="00E25A26"/>
    <w:rsid w:val="00E41DC7"/>
    <w:rsid w:val="00E4381A"/>
    <w:rsid w:val="00E55D74"/>
    <w:rsid w:val="00E57483"/>
    <w:rsid w:val="00EA0860"/>
    <w:rsid w:val="00EB2745"/>
    <w:rsid w:val="00EC3D20"/>
    <w:rsid w:val="00EC46C7"/>
    <w:rsid w:val="00EF66E0"/>
    <w:rsid w:val="00F60274"/>
    <w:rsid w:val="00F64A07"/>
    <w:rsid w:val="00F77FB9"/>
    <w:rsid w:val="00FA476B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1528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46A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46A"/>
    <w:rPr>
      <w:rFonts w:ascii="Segoe UI" w:hAnsi="Segoe UI" w:cs="Segoe UI"/>
      <w:sz w:val="18"/>
      <w:szCs w:val="18"/>
    </w:rPr>
  </w:style>
  <w:style w:type="paragraph" w:customStyle="1" w:styleId="Information">
    <w:name w:val="Information"/>
    <w:basedOn w:val="BodyText"/>
    <w:uiPriority w:val="1"/>
    <w:qFormat/>
    <w:rsid w:val="0064746A"/>
    <w:pPr>
      <w:widowControl w:val="0"/>
      <w:kinsoku w:val="0"/>
      <w:overflowPunct w:val="0"/>
      <w:autoSpaceDE w:val="0"/>
      <w:autoSpaceDN w:val="0"/>
      <w:adjustRightInd w:val="0"/>
      <w:spacing w:before="4" w:after="0"/>
    </w:pPr>
    <w:rPr>
      <w:rFonts w:eastAsia="宋体" w:cs="Times New Roman"/>
      <w:color w:val="D8B25C" w:themeColor="accent4"/>
      <w:sz w:val="20"/>
      <w:szCs w:val="17"/>
      <w:lang w:eastAsia="en-US"/>
    </w:rPr>
  </w:style>
  <w:style w:type="character" w:styleId="Strong">
    <w:name w:val="Strong"/>
    <w:basedOn w:val="DefaultParagraphFont"/>
    <w:uiPriority w:val="22"/>
    <w:semiHidden/>
    <w:qFormat/>
    <w:rsid w:val="0064746A"/>
    <w:rPr>
      <w:b/>
      <w:bCs/>
      <w:color w:val="D8B25C" w:themeColor="accent4"/>
    </w:rPr>
  </w:style>
  <w:style w:type="paragraph" w:styleId="BodyText">
    <w:name w:val="Body Text"/>
    <w:basedOn w:val="Normal"/>
    <w:link w:val="BodyTextChar"/>
    <w:uiPriority w:val="99"/>
    <w:semiHidden/>
    <w:unhideWhenUsed/>
    <w:rsid w:val="006474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4746A"/>
    <w:rPr>
      <w:sz w:val="18"/>
      <w:szCs w:val="22"/>
    </w:rPr>
  </w:style>
  <w:style w:type="paragraph" w:styleId="NoSpacing">
    <w:name w:val="No Spacing"/>
    <w:uiPriority w:val="1"/>
    <w:rsid w:val="0064746A"/>
    <w:pPr>
      <w:widowControl w:val="0"/>
      <w:autoSpaceDE w:val="0"/>
      <w:autoSpaceDN w:val="0"/>
      <w:adjustRightInd w:val="0"/>
    </w:pPr>
    <w:rPr>
      <w:rFonts w:eastAsia="宋体" w:cs="Georgia"/>
      <w:sz w:val="8"/>
      <w:szCs w:val="22"/>
      <w:lang w:eastAsia="en-US"/>
    </w:rPr>
  </w:style>
  <w:style w:type="character" w:customStyle="1" w:styleId="resume-title">
    <w:name w:val="resume-title"/>
    <w:basedOn w:val="DefaultParagraphFont"/>
    <w:rsid w:val="00EF66E0"/>
  </w:style>
  <w:style w:type="character" w:customStyle="1" w:styleId="resume-sub-title">
    <w:name w:val="resume-sub-title"/>
    <w:basedOn w:val="DefaultParagraphFont"/>
    <w:rsid w:val="00EF66E0"/>
  </w:style>
  <w:style w:type="paragraph" w:styleId="ListBullet">
    <w:name w:val="List Bullet"/>
    <w:basedOn w:val="Normal"/>
    <w:uiPriority w:val="99"/>
    <w:rsid w:val="00B15C95"/>
    <w:pPr>
      <w:widowControl w:val="0"/>
      <w:numPr>
        <w:numId w:val="1"/>
      </w:numPr>
      <w:tabs>
        <w:tab w:val="clear" w:pos="450"/>
        <w:tab w:val="num" w:pos="360"/>
      </w:tabs>
      <w:autoSpaceDE w:val="0"/>
      <w:autoSpaceDN w:val="0"/>
      <w:adjustRightInd w:val="0"/>
      <w:ind w:left="360"/>
      <w:contextualSpacing/>
    </w:pPr>
    <w:rPr>
      <w:rFonts w:eastAsia="Times New Roman" w:cs="Georgia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8720">
              <w:marLeft w:val="-75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0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3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83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9243">
              <w:marLeft w:val="-75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1519">
          <w:marLeft w:val="465"/>
          <w:marRight w:val="4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521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18113">
          <w:marLeft w:val="465"/>
          <w:marRight w:val="4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105723853483826"/>
          <c:y val="0"/>
          <c:w val="0.69957436354938396"/>
          <c:h val="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3"/>
                <c:pt idx="0">
                  <c:v>Bahasa Malaysia</c:v>
                </c:pt>
                <c:pt idx="1">
                  <c:v>English</c:v>
                </c:pt>
                <c:pt idx="2">
                  <c:v>Mandarin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0.6</c:v>
                </c:pt>
                <c:pt idx="1">
                  <c:v>0.6</c:v>
                </c:pt>
                <c:pt idx="2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30-44CE-9AE8-7B09CDAF762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0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02DCDE33E89423492C086D9395BE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6B7C7-A864-4213-AFEA-DB38CE4B5C16}"/>
      </w:docPartPr>
      <w:docPartBody>
        <w:p w:rsidR="005471FE" w:rsidRDefault="00C966B7">
          <w:pPr>
            <w:pStyle w:val="302DCDE33E89423492C086D9395BE4E2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B7"/>
    <w:rsid w:val="00534CA2"/>
    <w:rsid w:val="005471FE"/>
    <w:rsid w:val="007E7DB4"/>
    <w:rsid w:val="00954DC1"/>
    <w:rsid w:val="00AE3EA6"/>
    <w:rsid w:val="00B95E68"/>
    <w:rsid w:val="00C966B7"/>
    <w:rsid w:val="00F22E39"/>
    <w:rsid w:val="00F7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CB9DFA0BA4DFC865E11219A9BDCA1">
    <w:name w:val="65ACB9DFA0BA4DFC865E11219A9BDCA1"/>
  </w:style>
  <w:style w:type="paragraph" w:customStyle="1" w:styleId="E44FC844C46D432197D836F26A550C34">
    <w:name w:val="E44FC844C46D432197D836F26A550C34"/>
  </w:style>
  <w:style w:type="paragraph" w:customStyle="1" w:styleId="58F1D7F078334143AB407659BA227A69">
    <w:name w:val="58F1D7F078334143AB407659BA227A69"/>
  </w:style>
  <w:style w:type="paragraph" w:customStyle="1" w:styleId="12FABF5DD0B444FD988A4444F7AB5F06">
    <w:name w:val="12FABF5DD0B444FD988A4444F7AB5F06"/>
  </w:style>
  <w:style w:type="paragraph" w:customStyle="1" w:styleId="3CA0CB101FB24A728368F3FF24ED3C03">
    <w:name w:val="3CA0CB101FB24A728368F3FF24ED3C03"/>
  </w:style>
  <w:style w:type="paragraph" w:customStyle="1" w:styleId="9499C52F5F7A4815B725AF570A447D8A">
    <w:name w:val="9499C52F5F7A4815B725AF570A447D8A"/>
  </w:style>
  <w:style w:type="paragraph" w:customStyle="1" w:styleId="1DBE93EAADC74F0884DFBB8DEE34DEB3">
    <w:name w:val="1DBE93EAADC74F0884DFBB8DEE34DEB3"/>
  </w:style>
  <w:style w:type="paragraph" w:customStyle="1" w:styleId="AC1A8808FD034E7AA2138588B0A3E0CF">
    <w:name w:val="AC1A8808FD034E7AA2138588B0A3E0CF"/>
  </w:style>
  <w:style w:type="paragraph" w:customStyle="1" w:styleId="D86CBEFE0123490BBA6612285A981CBF">
    <w:name w:val="D86CBEFE0123490BBA6612285A981CBF"/>
  </w:style>
  <w:style w:type="paragraph" w:customStyle="1" w:styleId="E70736D0095A417EBF0CB04944D4DB8D">
    <w:name w:val="E70736D0095A417EBF0CB04944D4DB8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9E1E20BFCD941B2B6954488CFABCAE4">
    <w:name w:val="79E1E20BFCD941B2B6954488CFABCAE4"/>
  </w:style>
  <w:style w:type="paragraph" w:customStyle="1" w:styleId="C48BE41946F34AC796C6E2D0EF0B7963">
    <w:name w:val="C48BE41946F34AC796C6E2D0EF0B7963"/>
  </w:style>
  <w:style w:type="paragraph" w:customStyle="1" w:styleId="378F7A7BBD1B4C648EC94F4FBAE7311D">
    <w:name w:val="378F7A7BBD1B4C648EC94F4FBAE7311D"/>
  </w:style>
  <w:style w:type="paragraph" w:customStyle="1" w:styleId="4D274ABD5CED455D82A7461885507DA0">
    <w:name w:val="4D274ABD5CED455D82A7461885507DA0"/>
  </w:style>
  <w:style w:type="paragraph" w:customStyle="1" w:styleId="68AA515BEDF149B597D56E668B468BF4">
    <w:name w:val="68AA515BEDF149B597D56E668B468BF4"/>
  </w:style>
  <w:style w:type="paragraph" w:customStyle="1" w:styleId="36D7E2A190FB45BAA676D94C8AD8AB22">
    <w:name w:val="36D7E2A190FB45BAA676D94C8AD8AB22"/>
  </w:style>
  <w:style w:type="paragraph" w:customStyle="1" w:styleId="302DCDE33E89423492C086D9395BE4E2">
    <w:name w:val="302DCDE33E89423492C086D9395BE4E2"/>
  </w:style>
  <w:style w:type="paragraph" w:customStyle="1" w:styleId="DDFBE762B73B4E39A6CD117605D46181">
    <w:name w:val="DDFBE762B73B4E39A6CD117605D46181"/>
  </w:style>
  <w:style w:type="paragraph" w:customStyle="1" w:styleId="01A40D77780047B7A4EEDB6F7A3FC0B5">
    <w:name w:val="01A40D77780047B7A4EEDB6F7A3FC0B5"/>
  </w:style>
  <w:style w:type="paragraph" w:customStyle="1" w:styleId="F8A1CA795955480298C6DA1C8177B960">
    <w:name w:val="F8A1CA795955480298C6DA1C8177B960"/>
  </w:style>
  <w:style w:type="paragraph" w:customStyle="1" w:styleId="DF82466359CB42389615DD1B030C62EE">
    <w:name w:val="DF82466359CB42389615DD1B030C62EE"/>
  </w:style>
  <w:style w:type="paragraph" w:customStyle="1" w:styleId="156EB9D56614485280E04733F5C0DB21">
    <w:name w:val="156EB9D56614485280E04733F5C0DB21"/>
  </w:style>
  <w:style w:type="paragraph" w:customStyle="1" w:styleId="1585F69D79304E56BB5D36409EEADFBA">
    <w:name w:val="1585F69D79304E56BB5D36409EEADFBA"/>
  </w:style>
  <w:style w:type="paragraph" w:customStyle="1" w:styleId="1BD8386B620543BCA3911771948B9035">
    <w:name w:val="1BD8386B620543BCA3911771948B9035"/>
  </w:style>
  <w:style w:type="paragraph" w:customStyle="1" w:styleId="7CC07A982F6549D6A02C9AD179134BC1">
    <w:name w:val="7CC07A982F6549D6A02C9AD179134BC1"/>
  </w:style>
  <w:style w:type="paragraph" w:customStyle="1" w:styleId="9FDE3B560FE54268ACE67B859E3BC552">
    <w:name w:val="9FDE3B560FE54268ACE67B859E3BC552"/>
  </w:style>
  <w:style w:type="paragraph" w:customStyle="1" w:styleId="7297E1A817504098826CFE5171DEE1B3">
    <w:name w:val="7297E1A817504098826CFE5171DEE1B3"/>
  </w:style>
  <w:style w:type="paragraph" w:customStyle="1" w:styleId="C8C7C045D0274507B4A6C215D701C83C">
    <w:name w:val="C8C7C045D0274507B4A6C215D701C83C"/>
  </w:style>
  <w:style w:type="paragraph" w:customStyle="1" w:styleId="CE6997A55FED43B3BE0C218C6F3A6EE4">
    <w:name w:val="CE6997A55FED43B3BE0C218C6F3A6EE4"/>
  </w:style>
  <w:style w:type="paragraph" w:customStyle="1" w:styleId="FE258FE29C2C455DA808FB644C83FAEE">
    <w:name w:val="FE258FE29C2C455DA808FB644C83FAEE"/>
  </w:style>
  <w:style w:type="paragraph" w:customStyle="1" w:styleId="ABFD7E7E8CBB447FBB4F32D0B5A1A872">
    <w:name w:val="ABFD7E7E8CBB447FBB4F32D0B5A1A872"/>
  </w:style>
  <w:style w:type="paragraph" w:customStyle="1" w:styleId="80EF3E04CC294B4A9952AB8114C62EBC">
    <w:name w:val="80EF3E04CC294B4A9952AB8114C62EBC"/>
  </w:style>
  <w:style w:type="paragraph" w:customStyle="1" w:styleId="F0986E7B7DE64B4D9D9E3EC06710A49E">
    <w:name w:val="F0986E7B7DE64B4D9D9E3EC06710A49E"/>
  </w:style>
  <w:style w:type="paragraph" w:customStyle="1" w:styleId="84D01A7245F54EA28022E46EC4B74BDF">
    <w:name w:val="84D01A7245F54EA28022E46EC4B74BDF"/>
  </w:style>
  <w:style w:type="paragraph" w:customStyle="1" w:styleId="80541B340E3946238BDB487508F8C61D">
    <w:name w:val="80541B340E3946238BDB487508F8C61D"/>
  </w:style>
  <w:style w:type="paragraph" w:customStyle="1" w:styleId="A8CE5E867BBB4A7E99BF1BF1B1AD55C8">
    <w:name w:val="A8CE5E867BBB4A7E99BF1BF1B1AD55C8"/>
  </w:style>
  <w:style w:type="paragraph" w:customStyle="1" w:styleId="1B5F9F0311E64D30895119165A4AC1FC">
    <w:name w:val="1B5F9F0311E64D30895119165A4AC1FC"/>
  </w:style>
  <w:style w:type="paragraph" w:customStyle="1" w:styleId="37DC01F57B05474B961F46F8A0869657">
    <w:name w:val="37DC01F57B05474B961F46F8A0869657"/>
  </w:style>
  <w:style w:type="paragraph" w:customStyle="1" w:styleId="C37767243C2D4FEEA175E545B8D5A258">
    <w:name w:val="C37767243C2D4FEEA175E545B8D5A258"/>
  </w:style>
  <w:style w:type="paragraph" w:customStyle="1" w:styleId="8D72703F9F194C7C8A31721541358FD1">
    <w:name w:val="8D72703F9F194C7C8A31721541358FD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D0E92040FDB940208898D309A0EE0554">
    <w:name w:val="D0E92040FDB940208898D309A0EE0554"/>
  </w:style>
  <w:style w:type="paragraph" w:customStyle="1" w:styleId="1B4F98FEB48A44C7A79C2681427CE5C9">
    <w:name w:val="1B4F98FEB48A44C7A79C2681427CE5C9"/>
    <w:rsid w:val="005471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3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2019-02-22T03:28:00Z</dcterms:created>
  <dcterms:modified xsi:type="dcterms:W3CDTF">2019-03-06T03:56:00Z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